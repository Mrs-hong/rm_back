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6072"/>
        <w:gridCol w:w="1134"/>
        <w:gridCol w:w="788"/>
      </w:tblGrid>
      <w:tr w:rsidR="00067CF5" w14:paraId="125AE458" w14:textId="77777777">
        <w:trPr>
          <w:cantSplit/>
          <w:trHeight w:hRule="exact" w:val="1854"/>
        </w:trPr>
        <w:tc>
          <w:tcPr>
            <w:tcW w:w="8844" w:type="dxa"/>
            <w:gridSpan w:val="4"/>
          </w:tcPr>
          <w:p w14:paraId="41B2E25D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000001</w:t>
            </w:r>
          </w:p>
          <w:p w14:paraId="48F325DF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××★</w:t>
            </w:r>
            <w:r>
              <w:rPr>
                <w:rFonts w:eastAsia="黑体" w:hAnsi="黑体" w:cs="黑体"/>
              </w:rPr>
              <w:t>1</w:t>
            </w:r>
            <w:r>
              <w:rPr>
                <w:rFonts w:eastAsia="黑体" w:hAnsi="黑体" w:cs="黑体"/>
              </w:rPr>
              <w:t>年</w:t>
            </w:r>
          </w:p>
          <w:p w14:paraId="3FE4E452" w14:textId="77777777" w:rsidR="00067CF5" w:rsidRDefault="00000000">
            <w:pPr>
              <w:autoSpaceDN/>
              <w:rPr>
                <w:rFonts w:eastAsia="黑体" w:hAnsi="黑体" w:cs="黑体"/>
              </w:rPr>
            </w:pPr>
            <w:r>
              <w:rPr>
                <w:rFonts w:eastAsia="黑体" w:hAnsi="黑体" w:cs="黑体"/>
              </w:rPr>
              <w:t>特急</w:t>
            </w:r>
          </w:p>
        </w:tc>
      </w:tr>
      <w:tr w:rsidR="00067CF5" w14:paraId="36F344B4" w14:textId="77777777">
        <w:trPr>
          <w:cantSplit/>
        </w:trPr>
        <w:tc>
          <w:tcPr>
            <w:tcW w:w="850" w:type="dxa"/>
          </w:tcPr>
          <w:p w14:paraId="082F23D2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  <w:tc>
          <w:tcPr>
            <w:tcW w:w="6072" w:type="dxa"/>
          </w:tcPr>
          <w:p w14:paraId="4C937C6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1</w:t>
            </w:r>
          </w:p>
          <w:p w14:paraId="007728B9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2</w:t>
            </w:r>
          </w:p>
          <w:p w14:paraId="2501151A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3</w:t>
            </w:r>
          </w:p>
          <w:p w14:paraId="7D892AF0" w14:textId="77777777" w:rsidR="00067CF5" w:rsidRDefault="00000000">
            <w:pPr>
              <w:autoSpaceDN/>
              <w:adjustRightInd w:val="0"/>
              <w:snapToGrid w:val="0"/>
              <w:spacing w:afterLines="47" w:after="278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发文机关</w:t>
            </w: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4</w:t>
            </w:r>
          </w:p>
          <w:p w14:paraId="0632CFAC" w14:textId="77777777" w:rsidR="00067CF5" w:rsidRDefault="00000000">
            <w:pPr>
              <w:autoSpaceDN/>
              <w:adjustRightInd w:val="0"/>
              <w:snapToGrid w:val="0"/>
              <w:spacing w:afterLines="48" w:after="284" w:line="900" w:lineRule="exact"/>
              <w:jc w:val="distribute"/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多发文机关</w:t>
            </w:r>
          </w:p>
        </w:tc>
        <w:tc>
          <w:tcPr>
            <w:tcW w:w="1134" w:type="dxa"/>
            <w:vAlign w:val="center"/>
          </w:tcPr>
          <w:p w14:paraId="7AA743E0" w14:textId="77777777" w:rsidR="00067CF5" w:rsidRDefault="00000000">
            <w:pPr>
              <w:autoSpaceDN/>
              <w:spacing w:afterLines="48" w:after="284" w:line="900" w:lineRule="exact"/>
              <w:jc w:val="distribute"/>
              <w:rPr>
                <w:rFonts w:hint="default"/>
              </w:rPr>
            </w:pPr>
            <w:r>
              <w:rPr>
                <w:rFonts w:eastAsia="方正小标宋_GBK" w:hAnsi="方正小标宋_GBK" w:cs="方正小标宋_GBK"/>
                <w:color w:val="FF0000"/>
                <w:sz w:val="54"/>
                <w:szCs w:val="54"/>
              </w:rPr>
              <w:t>文件</w:t>
            </w:r>
          </w:p>
        </w:tc>
        <w:tc>
          <w:tcPr>
            <w:tcW w:w="788" w:type="dxa"/>
          </w:tcPr>
          <w:p w14:paraId="7E0EDC1A" w14:textId="77777777" w:rsidR="00067CF5" w:rsidRDefault="00067CF5">
            <w:pPr>
              <w:autoSpaceDN/>
              <w:adjustRightInd w:val="0"/>
              <w:snapToGrid w:val="0"/>
              <w:spacing w:afterLines="48" w:after="284" w:line="900" w:lineRule="exact"/>
              <w:jc w:val="center"/>
              <w:rPr>
                <w:rFonts w:eastAsia="方正小标宋_GBK" w:hAnsi="方正小标宋_GBK" w:cs="方正小标宋_GBK"/>
                <w:color w:val="FF0000"/>
                <w:sz w:val="106"/>
                <w:szCs w:val="106"/>
              </w:rPr>
            </w:pPr>
          </w:p>
        </w:tc>
      </w:tr>
      <w:tr w:rsidR="00067CF5" w14:paraId="196EE0FC" w14:textId="77777777">
        <w:trPr>
          <w:cantSplit/>
          <w:trHeight w:hRule="exact" w:val="658"/>
        </w:trPr>
        <w:tc>
          <w:tcPr>
            <w:tcW w:w="8844" w:type="dxa"/>
            <w:gridSpan w:val="4"/>
            <w:vAlign w:val="center"/>
          </w:tcPr>
          <w:p w14:paraId="164E86A0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5BE0BD13" w14:textId="77777777">
        <w:trPr>
          <w:cantSplit/>
        </w:trPr>
        <w:tc>
          <w:tcPr>
            <w:tcW w:w="8844" w:type="dxa"/>
            <w:gridSpan w:val="4"/>
            <w:vAlign w:val="bottom"/>
          </w:tcPr>
          <w:p w14:paraId="5C7DCA84" w14:textId="77777777" w:rsidR="00067CF5" w:rsidRDefault="00000000">
            <w:pPr>
              <w:autoSpaceDN/>
              <w:ind w:rightChars="100" w:right="314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机关代字〔</w:t>
            </w:r>
            <w:r>
              <w:rPr>
                <w:rFonts w:hAnsi="仿宋" w:cs="仿宋"/>
              </w:rPr>
              <w:t>20</w:t>
            </w:r>
            <w:r>
              <w:rPr>
                <w:rFonts w:hAnsi="仿宋" w:cs="仿宋"/>
              </w:rPr>
              <w:t>××〕×号</w:t>
            </w:r>
          </w:p>
        </w:tc>
      </w:tr>
      <w:tr w:rsidR="00067CF5" w14:paraId="3A144A77" w14:textId="77777777">
        <w:trPr>
          <w:cantSplit/>
          <w:trHeight w:hRule="exact" w:val="96"/>
        </w:trPr>
        <w:tc>
          <w:tcPr>
            <w:tcW w:w="8844" w:type="dxa"/>
            <w:gridSpan w:val="4"/>
            <w:vAlign w:val="bottom"/>
          </w:tcPr>
          <w:p w14:paraId="4E4A2623" w14:textId="77777777" w:rsidR="00067CF5" w:rsidRDefault="00067CF5">
            <w:pPr>
              <w:autoSpaceDN/>
              <w:spacing w:line="339" w:lineRule="auto"/>
              <w:ind w:rightChars="100" w:right="314"/>
              <w:jc w:val="center"/>
              <w:rPr>
                <w:rFonts w:eastAsia="楷体" w:hAnsi="楷体" w:cs="楷体"/>
              </w:rPr>
            </w:pPr>
          </w:p>
        </w:tc>
      </w:tr>
      <w:tr w:rsidR="00067CF5" w14:paraId="5D7ADC27" w14:textId="77777777">
        <w:trPr>
          <w:cantSplit/>
          <w:trHeight w:hRule="exact" w:val="23"/>
        </w:trPr>
        <w:tc>
          <w:tcPr>
            <w:tcW w:w="8844" w:type="dxa"/>
            <w:gridSpan w:val="4"/>
            <w:tcBorders>
              <w:bottom w:val="single" w:sz="12" w:space="0" w:color="FF0000"/>
            </w:tcBorders>
            <w:vAlign w:val="center"/>
          </w:tcPr>
          <w:p w14:paraId="0434D51B" w14:textId="77777777" w:rsidR="00067CF5" w:rsidRDefault="00067CF5">
            <w:pPr>
              <w:autoSpaceDN/>
              <w:jc w:val="center"/>
              <w:rPr>
                <w:rFonts w:hAnsi="仿宋"/>
                <w:b/>
                <w:sz w:val="21"/>
              </w:rPr>
            </w:pPr>
          </w:p>
        </w:tc>
      </w:tr>
      <w:tr w:rsidR="00067CF5" w14:paraId="7AFE62BC" w14:textId="77777777">
        <w:trPr>
          <w:cantSplit/>
          <w:trHeight w:hRule="exact" w:val="1126"/>
        </w:trPr>
        <w:tc>
          <w:tcPr>
            <w:tcW w:w="8844" w:type="dxa"/>
            <w:gridSpan w:val="4"/>
            <w:vAlign w:val="center"/>
          </w:tcPr>
          <w:p w14:paraId="47BDB755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  <w:p w14:paraId="6BCEAF21" w14:textId="77777777" w:rsidR="00067CF5" w:rsidRDefault="00067CF5">
            <w:pPr>
              <w:tabs>
                <w:tab w:val="left" w:pos="3808"/>
              </w:tabs>
              <w:autoSpaceDN/>
              <w:jc w:val="center"/>
              <w:rPr>
                <w:rFonts w:hAnsi="仿宋" w:cs="仿宋"/>
                <w:bCs/>
              </w:rPr>
            </w:pPr>
          </w:p>
        </w:tc>
      </w:tr>
      <w:tr w:rsidR="00067CF5" w14:paraId="12317087" w14:textId="77777777">
        <w:trPr>
          <w:cantSplit/>
        </w:trPr>
        <w:tc>
          <w:tcPr>
            <w:tcW w:w="8844" w:type="dxa"/>
            <w:gridSpan w:val="4"/>
            <w:vAlign w:val="center"/>
          </w:tcPr>
          <w:p w14:paraId="0E858350" w14:textId="77777777" w:rsidR="00067CF5" w:rsidRDefault="00000000">
            <w:pPr>
              <w:autoSpaceDN/>
              <w:spacing w:line="590" w:lineRule="exact"/>
              <w:jc w:val="center"/>
              <w:rPr>
                <w:rFonts w:eastAsia="方正小标宋_GBK" w:hAnsi="方正小标宋_GBK" w:cs="方正小标宋_GBK"/>
                <w:sz w:val="44"/>
                <w:szCs w:val="44"/>
              </w:rPr>
            </w:pP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关于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{{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会议主题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}}</w:t>
            </w:r>
            <w:r>
              <w:rPr>
                <w:rFonts w:eastAsia="方正小标宋_GBK" w:hAnsi="方正小标宋_GBK" w:cs="方正小标宋_GBK"/>
                <w:bCs/>
                <w:sz w:val="44"/>
                <w:szCs w:val="44"/>
              </w:rPr>
              <w:t>会议纪要</w:t>
            </w:r>
          </w:p>
        </w:tc>
      </w:tr>
      <w:tr w:rsidR="00067CF5" w14:paraId="30590198" w14:textId="77777777">
        <w:trPr>
          <w:cantSplit/>
          <w:trHeight w:hRule="exact" w:val="416"/>
        </w:trPr>
        <w:tc>
          <w:tcPr>
            <w:tcW w:w="8844" w:type="dxa"/>
            <w:gridSpan w:val="4"/>
            <w:vAlign w:val="center"/>
          </w:tcPr>
          <w:p w14:paraId="41036223" w14:textId="77777777" w:rsidR="00067CF5" w:rsidRDefault="00067CF5">
            <w:pPr>
              <w:autoSpaceDN/>
              <w:jc w:val="center"/>
              <w:rPr>
                <w:rFonts w:hAnsi="仿宋" w:cs="仿宋"/>
                <w:b/>
              </w:rPr>
            </w:pPr>
          </w:p>
        </w:tc>
      </w:tr>
    </w:tbl>
    <w:p>
      <w:pPr>
        <w:spacing w:line="240" w:lineRule="auto" w:after="160"/>
        <w:jc w:val="left"/>
      </w:pPr>
      <w:r>
        <w:rPr>
          <w:rFonts w:ascii="Times New Roman" w:hAnsi="Times New Roman" w:eastAsia="黑体"/>
          <w:sz w:val="32"/>
          <w:szCs w:val="32"/>
        </w:rPr>
        <w:t xml:space="preserve">会议内容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讨论了以下重要事项，涉及项目进度汇报、下阶段工作安排、预算审批与调整等多个方面。与会人员就各项议题进行了深入研讨，形成了统一意见，现将主要内容记录如下。会议历时四个小时，各部门负责人依次发言，充分交换了意见，最终就关键事项达成共识。以下为会议详细纪要，请各部门据此执行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一、项目进度汇报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技术部</w:t>
      </w:r>
      <w:r>
        <w:rPr>
          <w:rFonts w:ascii="Times New Roman" w:hAnsi="Times New Roman" w:eastAsia="仿宋"/>
          <w:sz w:val="32"/>
          <w:szCs w:val="32"/>
        </w:rPr>
        <w:t xml:space="preserve">汇报了本季度系统架构升级的进展情况。截至目前，核心模块已完成重构，性能提升约百分之三十，预计下月可全部交付。技术团队克服了诸多困难，包括遗留代码耦合严重、测试环境不稳定、第三方依赖版本冲突等问题，通过引入自动化测试和持续集成流水线，有效提升了交付质量与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后端服务微服务化改造，拆分为十二个独立服务，服务间通信延迟控制在十毫秒以内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数据库迁移至新集群，查询响应时间缩短一半，支持水平扩展与自动分片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前端框架升级至最新版本，兼容性测试通过，页面首屏加载时间优化至两秒以内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安全漏洞修复二十余项，通过渗透测试，系统安全等级提升至三级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消息队列完成迁移，吞吐量提升三倍，支持百万级消息堆积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缓存集群扩容完成，命中率提升至百分之九十二，数据库压力显著下降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产品部</w:t>
      </w:r>
      <w:r>
        <w:rPr>
          <w:rFonts w:ascii="Times New Roman" w:hAnsi="Times New Roman" w:eastAsia="仿宋"/>
          <w:sz w:val="32"/>
          <w:szCs w:val="32"/>
        </w:rPr>
        <w:t xml:space="preserve">汇报了新版本发布准备情况。需求评审已完成，开发工作量预估约三百人天，测试用例覆盖率达到百分之九十五。产品团队在本季度深入调研了二十家重点客户，收集需求建议一百五十余条，经过优先级排序后纳入版本规划。新版产品在交互体验和功能完整性方面均有显著提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需求文档已归档，共一百二十八个功能点，其中核心功能四十二个，辅助功能八十六个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原型设计通过评审，交互优化三十处，重点改进了审批流程和数据可视化模块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接口联调完成百分之八十，剩余部分下周完成，联调问题修复率百分之九十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灰度发布计划已制定，首批覆盖百分之十用户，分三个批次逐步扩大范围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用户文档编写完成，包含操作手册、常见问题、视频教程三类资源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国际化方案确定，首期支持简体中文、繁体中文、英文三种语言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运营部</w:t>
      </w:r>
      <w:r>
        <w:rPr>
          <w:rFonts w:ascii="Times New Roman" w:hAnsi="Times New Roman" w:eastAsia="仿宋"/>
          <w:sz w:val="32"/>
          <w:szCs w:val="32"/>
        </w:rPr>
        <w:t xml:space="preserve">汇报了市场推广阶段性成果。本季度新增注册用户十五万，活跃用户增长百分之二十，转化率提升至百分之八。运营团队通过精细化用户分层运营，针对不同生命周期阶段的用户制定了差异化策略，有效提升了用户留存与付费转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线上渠道投放效果显著，获客成本下降百分之十五，投资回报率提升至三点五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线下活动举办八场，覆盖目标客户三千余人，现场签约率百分之十二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内容营销产出文章六十篇，总阅读量突破百万，公众号粉丝增长八万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合作伙伴拓展十二家，渠道矩阵初步成型，渠道贡献占比达百分之二十五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用户社群运营成效显著，活跃社群二十个，社群用户留存率百分之六十八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数据分析体系完善，建立了用户画像、漏斗分析、留存分析三大模型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二、下阶段工作安排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根据本季度项目进度汇报情况，会议确定下阶段重点工作方向如下。各部门需严格按照时间节点推进，每周提交进度报告，确保各项任务按时高质量完成。对于跨部门协作事项，由项目管理办公室统一协调。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技术部完成剩余架构升级收尾工作，启动性能专项优化，目标将核心接口响应时间降至两百毫秒以内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产品部按计划推进新版本发布，确保质量达标，发布后两周内完成线上问题收敛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运营部加大市场推广力度，重点突破华东区域，季度新增用户目标二十万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财务部配合做好预算审批与资金保障，建立月度预算执行跟踪机制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人力资源部启动关键技术岗位招聘，计划引进高级工程师五名、产品经理两名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法务部推进合规体系建设，完成数据安全合规审查与隐私政策更新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客户服务部优化服务体系，将平均响应时间缩短至十五分钟以内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重要决定</w:t>
      </w:r>
      <w:r>
        <w:rPr>
          <w:rFonts w:ascii="Times New Roman" w:hAnsi="Times New Roman" w:eastAsia="仿宋"/>
          <w:sz w:val="32"/>
          <w:szCs w:val="32"/>
        </w:rPr>
        <w:t xml:space="preserve">：项目延期至下月执行，各部门需据此调整排期。具体执行方案如下。请各部门负责人签字确认后报送项目管理办公室备案，任何调整需经会议再次审议批准。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第一周：完成技术收尾与联调测试，包括全量接口回归、性能基准测试、安全扫描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第二周：开展全量回归测试与性能压测，模拟峰值流量场景，验证系统稳定性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第三周：灰度发布与问题修复，收集用户反馈，快速迭代修复线上问题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第四周：正式发布与运营推广，同步启动市场宣传，组织线上发布会与客户沙龙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详细说明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技术架构升级收尾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技术部需在第一周完成以下工作：微服务网关配置、链路追踪接入、监控告警完善、日志聚合平台搭建。各项任务需指定负责人，每日同步进度。对于阻塞问题需在两小时内上报，由技术总监协调解决。同时需完善技术文档，包括架构设计文档、接口文档、运维手册，确保知识可传承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网关配置：统一路由规则，限流熔断策略上线，支持动态配置热更新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链路追踪：接入分布式追踪系统，覆盖全部服务，支持慢请求自动分析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监控告警：完善指标体系，设置多级告警阈值，告警通知直达责任人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日志聚合：建设统一日志平台，支持全文检索，日志保留周期九十天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容器编排：优化集群资源调度，支持弹性伸缩，高峰期自动扩容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灾备方案：制定异地灾备方案，核心数据实时同步，故障切换时间五分钟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产品版本发布准备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产品部需协调开发、测试、设计团队，确保新版本按时交付。重点关注以下方面：功能完整性验证、兼容性测试、性能基准测试、安全合规审查。测试团队需制定详尽的测试计划，覆盖功能测试、性能测试、安全测试、兼容性测试四大维度，确保上线质量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功能验证：逐一核对需求清单，确保无遗漏，建立需求追溯矩阵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兼容测试：覆盖主流浏览器与移动端机型，包括二十款安卓设备和十款苹果设备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性能测试：模拟高并发场景，验证系统稳定性，峰值并发支持五千用户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安全审查：第三方安全公司渗透测试报告，修复全部高危与中危漏洞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体验测试：邀请十家重点客户参与体验测试，收集反馈并快速迭代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上线评审：组织跨部门上线评审会议，确认全部检查项通过后方可发布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市场推广策略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运营部需制定详细的推广方案，包括渠道选择、预算分配、效果评估机制。建议采用组合策略，线上线下协同发力。推广方案需明确目标受众、核心卖点、传播路径，并建立数据监测体系，实现推广效果的可量化评估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线上渠道：信息流广告、搜索引擎优化、社交媒体运营，预算占比百分之五十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线下活动：行业峰会赞助、客户答谢会、产品体验沙龙，预算占比百分之三十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内容营销：白皮书发布、案例包装、专家访谈，预算占比百分之十五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合作伙伴：渠道分销体系搭建、联合营销方案，预算占比百分之五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品牌建设：行业媒体专访、奖项申报、公关传播，提升品牌影响力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数据驱动：建立推广效果看板，每日监测核心指标，每周复盘优化策略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三、预算审批与调整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财务部提交了本季度预算执行情况报告及下季度预算申请。经会议讨论，原则通过以下预算调整方案。各项预算需严格按照用途使用，月度执行报告需报送财务总监审阅。如遇特殊情况需调整预算用途，须提交专项申请经审批后方可执行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技术投入</w:t>
      </w:r>
      <w:r>
        <w:rPr>
          <w:rFonts w:ascii="Times New Roman" w:hAnsi="Times New Roman" w:eastAsia="仿宋"/>
          <w:sz w:val="32"/>
          <w:szCs w:val="32"/>
        </w:rPr>
        <w:t xml:space="preserve">：追加基础设施采购预算五十万元，用于服务器扩容与安全设备升级。具体包括新增应用服务器八台、数据库服务器四台、安全网关两台、负载均衡设备两台。采购需通过招投标流程，预计四十天内完成到货部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市场推广</w:t>
      </w:r>
      <w:r>
        <w:rPr>
          <w:rFonts w:ascii="Times New Roman" w:hAnsi="Times New Roman" w:eastAsia="仿宋"/>
          <w:sz w:val="32"/>
          <w:szCs w:val="32"/>
        </w:rPr>
        <w:t xml:space="preserve">：增加品牌宣传预算三十万元，重点投放行业媒体与垂直平台。其中线上广告投放十五万元、线下活动十万元、内容制作五万元。投放效果按周评估，根据转化数据动态调整投放策略。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人力资源</w:t>
      </w:r>
      <w:r>
        <w:rPr>
          <w:rFonts w:ascii="Times New Roman" w:hAnsi="Times New Roman" w:eastAsia="仿宋"/>
          <w:sz w:val="32"/>
          <w:szCs w:val="32"/>
        </w:rPr>
        <w:t xml:space="preserve">：批准关键技术岗位招聘计划，新增编制五个，年度人力成本预算增加一百二十万元。招聘岗位包括高级架构师一名、高级后端工程师两名、高级前端工程师一名、资深产品经理一名。招聘周期预计六十天，优先内部推荐渠道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办公运营</w:t>
      </w:r>
      <w:r>
        <w:rPr>
          <w:rFonts w:ascii="Times New Roman" w:hAnsi="Times New Roman" w:eastAsia="仿宋"/>
          <w:sz w:val="32"/>
          <w:szCs w:val="32"/>
        </w:rPr>
        <w:t xml:space="preserve">：维持现有预算水平，优化支出结构，提升资金使用效率。重点优化办公场地租赁、差旅费用、会议费用三项支出，通过集中采购和流程优化预计可节约百分之十。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：新增员工培训预算十万元，用于技术团队专业技能提升和管理团队领导力培养。培训计划包括外部公开课、内部分享会、在线学习平台三类形式。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四、风险提示与应对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对当前面临的主要风险进行了评估，并提出应对措施。各部门需建立风险台账，定期更新风险状态，对于高等级风险需制定应急预案并组织演练。风险管理委员会每月召开例会，评估风险变化趋势并调整应对策略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1. 技术风险</w:t>
      </w:r>
      <w:r>
        <w:rPr>
          <w:rFonts w:ascii="Times New Roman" w:hAnsi="Times New Roman" w:eastAsia="仿宋"/>
          <w:sz w:val="32"/>
          <w:szCs w:val="32"/>
        </w:rPr>
        <w:t xml:space="preserve">：架构升级可能引入新问题，需加强测试与回滚预案。应对措施包括制定详细的回滚方案、准备热备环境、建立快速响应小组，确保故障发生后三十分钟内启动应急流程。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2. 进度风险</w:t>
      </w:r>
      <w:r>
        <w:rPr>
          <w:rFonts w:ascii="Times New Roman" w:hAnsi="Times New Roman" w:eastAsia="仿宋"/>
          <w:sz w:val="32"/>
          <w:szCs w:val="32"/>
        </w:rPr>
        <w:t xml:space="preserve">：项目延期可能影响客户交付，需及时沟通调整承诺。应对措施包括提前通知受影响客户、提供过渡方案、调整交付优先级，确保核心功能优先交付。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3. 资金风险</w:t>
      </w:r>
      <w:r>
        <w:rPr>
          <w:rFonts w:ascii="Times New Roman" w:hAnsi="Times New Roman" w:eastAsia="仿宋"/>
          <w:sz w:val="32"/>
          <w:szCs w:val="32"/>
        </w:rPr>
        <w:t xml:space="preserve">：预算追加需审批流程，可能影响执行节奏。应对措施包括提前启动审批流程、准备备选供应商、优化付款节奏，确保关键采购不受影响。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4. 人员风险</w:t>
      </w:r>
      <w:r>
        <w:rPr>
          <w:rFonts w:ascii="Times New Roman" w:hAnsi="Times New Roman" w:eastAsia="仿宋"/>
          <w:sz w:val="32"/>
          <w:szCs w:val="32"/>
        </w:rPr>
        <w:t xml:space="preserve">：关键岗位招聘周期长，需提前启动储备计划。应对措施包括建立人才库、加强雇主品牌建设、优化薪酬竞争力，同时做好知识沉淀避免单点依赖。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5. 合规风险</w:t>
      </w:r>
      <w:r>
        <w:rPr>
          <w:rFonts w:ascii="Times New Roman" w:hAnsi="Times New Roman" w:eastAsia="仿宋"/>
          <w:sz w:val="32"/>
          <w:szCs w:val="32"/>
        </w:rPr>
        <w:t xml:space="preserve">：数据安全法规趋严，需完善合规体系。应对措施包括聘请专业法律顾问、开展合规培训、建立数据分类分级制度，确保业务全流程合法合规。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6. 竞争风险</w:t>
      </w:r>
      <w:r>
        <w:rPr>
          <w:rFonts w:ascii="Times New Roman" w:hAnsi="Times New Roman" w:eastAsia="仿宋"/>
          <w:sz w:val="32"/>
          <w:szCs w:val="32"/>
        </w:rPr>
        <w:t xml:space="preserve">：竞品加速迭代可能蚕食市场份额，需保持产品创新节奏。应对措施包括加强竞品监测、加快核心功能迭代、深化客户关系维护，巩固市场地位。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五、会议决议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经全体参会人员审议，形成以下决议。各项决议自会议结束之日起生效，各部门需严格遵照执行。执行过程中如遇重大问题需调整决议内容，须提请下次会议重新审议。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同意项目延期至下月执行，各部门按调整后排期推进，每周五提交进度周报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批准预算调整方案，财务部按程序执行，月度报告报送管理层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启动关键岗位招聘，人力资源部尽快落实，优先保障技术岗位到岗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下次会议定于两周后召开，重点汇报执行进展，各负责人需准备详细汇报材料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各部门需在三个工作日内提交详细执行计划，包括任务分解、时间节点、责任人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风险管理委员会即刻启动运作，每月第一周召开风险评估例会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建立项目协调群组，各部门指定联络人，确保信息及时同步与问题快速响应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六、附件清单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以下附件为会议讨论的支撑材料，已归档至项目管理办公室，各部门可按需查阅。电子版材料同步上传至企业文档管理系统，路径为项目管理本年度第四季度会议纪要附件目录。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项目进度汇报材料（技术部），包含架构设计图、性能测试报告、缺陷统计表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新版本发布计划书（产品部），包含需求清单、原型设计、测试计划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市场推广季度报告（运营部），包含渠道分析、用户数据、竞品对比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预算执行与调整明细表（财务部），包含各项预算执行率与调整说明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风险评估与应对方案（项目管理办公室），包含风险登记册与应急预案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人力资源招聘计划（人力资源部），包含岗位说明书与薪酬方案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合规审查报告（法务部），包含数据安全评估与整改建议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七、专项议题讨论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会议还就以下专项议题进行了深入讨论，形成了专项决议。各专项议题由指定负责人牵头落实，每月向管理层汇报进展。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议题一：数据治理体系建设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当前数据资产分散在各业务系统中，存在数据口径不一致、质量难以保障、共享效率低下等问题。会议决定启动数据治理体系建设，分三个阶段推进。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第一阶段：完成数据资产盘点，建立数据目录，明确数据Owner与使用规范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第二阶段：建设数据中台，统一数据采集、存储、加工、服务能力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第三阶段：推进数据应用，赋能业务决策，实现数据驱动运营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预期收益</w:t>
      </w:r>
      <w:r>
        <w:rPr>
          <w:rFonts w:ascii="Times New Roman" w:hAnsi="Times New Roman" w:eastAsia="仿宋"/>
          <w:sz w:val="32"/>
          <w:szCs w:val="32"/>
        </w:rPr>
        <w:t xml:space="preserve">：数据查询效率提升百分之五十，数据质量问题减少百分之七十，支撑十项以上业务数据应用场景。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议题二：客户成功体系优化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为提升客户满意度和续约率，会议决定优化客户成功体系，建立分层分级的客户服务机制。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战略客户：配备专属客户成功经理，提供七乘二十四小时技术支持，季度拜访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重点客户：配备客户成功经理，提供工作日技术支持，月度回访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一般客户：通过在线客服与工单系统提供服务，定期发送产品使用报告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试用客户：自动化引导流程，关键节点人工介入，提升转化率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目标指标</w:t>
      </w:r>
      <w:r>
        <w:rPr>
          <w:rFonts w:ascii="Times New Roman" w:hAnsi="Times New Roman" w:eastAsia="仿宋"/>
          <w:sz w:val="32"/>
          <w:szCs w:val="32"/>
        </w:rPr>
        <w:t xml:space="preserve">：客户满意度提升至九十分以上，年度续约率提升至百分之八十五，净推荐值达到四十。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议题三：技术债务清理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经过多轮快速迭代，系统积累了一定程度的技术债务，影响开发效率与系统稳定性。会议决定设立技术债务清理专项，在接下来两个季度内系统性偿还。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代码质量：完成核心模块代码重构，圈复杂度降低至十以下，单元测试覆盖率提升至百分之八十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依赖治理：清理冗余依赖，统一版本管理，消除已知安全漏洞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文档补全：补齐架构文档、接口文档、运维文档，确保新人两周内可独立开发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技术评审：建立技术方案评审机制，新增需求需经过架构评审方可开发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持续集成：完善自动化测试流水线，代码合入前强制通过全量测试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议题四：组织能力建设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为支撑业务快速发展，会议决定加强组织能力建设，从人才发展、流程优化、文化建设三方面着手。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人才发展</w:t>
      </w:r>
      <w:r>
        <w:rPr>
          <w:rFonts w:ascii="Times New Roman" w:hAnsi="Times New Roman" w:eastAsia="仿宋"/>
          <w:sz w:val="32"/>
          <w:szCs w:val="32"/>
        </w:rPr>
        <w:t xml:space="preserve">：建立双通道晋升体系，技术通道与管理通道并重。完善任职资格标准，每半年组织一次评级。设立技术委员会，定期开展技术分享与评审。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流程优化</w:t>
      </w:r>
      <w:r>
        <w:rPr>
          <w:rFonts w:ascii="Times New Roman" w:hAnsi="Times New Roman" w:eastAsia="仿宋"/>
          <w:sz w:val="32"/>
          <w:szCs w:val="32"/>
        </w:rPr>
        <w:t xml:space="preserve">：梳理核心业务流程，消除冗余环节，缩短决策链路。推行敏捷开发方法论，两周一个迭代，持续交付价值。建立跨部门协作机制，减少沟通成本。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文化建设</w:t>
      </w:r>
      <w:r>
        <w:rPr>
          <w:rFonts w:ascii="Times New Roman" w:hAnsi="Times New Roman" w:eastAsia="仿宋"/>
          <w:sz w:val="32"/>
          <w:szCs w:val="32"/>
        </w:rPr>
        <w:t xml:space="preserve">：倡导开放透明、追求卓越的企业文化。定期组织团建活动，增强团队凝聚力。建立创新激励机制，鼓励员工提出改进建议，优秀建议给予物质奖励与表彰。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八、各部门工作总结与计划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技术部总结与计划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技术部重点推进了系统架构升级，完成了微服务拆分、数据库迁移、前端框架升级等核心任务。团队规模扩充至三十五人，人才结构趋于合理。下季度将重点推进性能优化、技术债务清理、数据中台建设三项工作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完成微服务网关建设，统一服务治理能力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建设可观测性体系，涵盖日志、指标、链路追踪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推进自动化测试，单元测试覆盖率达到百分之八十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优化数据库性能，核心查询响应时间降低百分之五十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完善安全体系，通过信息安全等级保护三级认证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产品部总结与计划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本季度产品部完成了新版本的需求分析与设计，开展了二十家客户深度调研，输出了详细的需求文档与原型。下季度将推进版本开发与发布，同时启动下一代产品规划。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完成新版本全部功能开发，通过质量验收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发布产品路线图，明确未来三个季度发展方向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建立产品数据分析体系，以数据驱动产品决策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优化用户引导流程，新用户激活率提升百分之二十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完善产品文档体系，降低用户学习成本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运营部总结与计划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本季度运营部在市场推广、用户运营、内容营销方面取得显著成效，用户规模与活跃度持续增长。下季度将重点突破华东市场，深化用户运营，提升品牌影响力。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华东区域新增用户八万，市场份额提升至百分之十五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建立用户分层运营体系，精细化运营提升留存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内容营销矩阵成型，月均产出高质量文章二十篇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品牌曝光量提升百分之五十，行业认知度显著增强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合作渠道拓展至二十家，渠道营收占比百分之三十</w:t>
      </w:r>
    </w:p>
    <w:p>
      <w:pPr>
        <w:spacing w:line="240" w:lineRule="auto" w:after="16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财务部总结与计划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本季度财务部保障了各项业务的资金需求，预算执行情况良好。下季度将加强预算精细化管理，优化成本结构，提升资金使用效率。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完成季度预算编制与执行跟踪，偏差控制在百分之五以内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优化费用审批流程，审批周期缩短至两个工作日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建立成本分析模型，识别节约空间约八十万元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完善税务筹划方案，合理降低税负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推进财务系统升级，提升报表自动化水平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九、考核与激励机制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会议讨论了绩效考核与激励体系的优化方案，决定建立更加科学的考核机制，激发团队活力。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绩效考核</w:t>
      </w:r>
      <w:r>
        <w:rPr>
          <w:rFonts w:ascii="Times New Roman" w:hAnsi="Times New Roman" w:eastAsia="仿宋"/>
          <w:sz w:val="32"/>
          <w:szCs w:val="32"/>
        </w:rPr>
        <w:t xml:space="preserve">：推行OKR目标管理法，季度设定挑战性目标，月度跟踪进展，季度复盘评估。考核结果与薪酬调整、晋升发展直接挂钩，确保高绩效者得到充分激励。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技术团队考核代码质量、交付效率、技术贡献三个维度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产品团队考核需求交付率、用户满意度、数据指标达成率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运营团队考核用户增长、活跃度、转化率、品牌曝光量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职能团队考核服务响应速度、内部满意度、流程优化成果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激励措施</w:t>
      </w:r>
      <w:r>
        <w:rPr>
          <w:rFonts w:ascii="Times New Roman" w:hAnsi="Times New Roman" w:eastAsia="仿宋"/>
          <w:sz w:val="32"/>
          <w:szCs w:val="32"/>
        </w:rPr>
        <w:t xml:space="preserve">：设立季度优秀员工奖、技术创新奖、客户服务奖三类奖项，每季度评选表彰。年度评选杰出贡献奖，给予额外奖金与晋升机会。建立股权激励池，核心骨干可获期权激励。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培训发展</w:t>
      </w:r>
      <w:r>
        <w:rPr>
          <w:rFonts w:ascii="Times New Roman" w:hAnsi="Times New Roman" w:eastAsia="仿宋"/>
          <w:sz w:val="32"/>
          <w:szCs w:val="32"/>
        </w:rPr>
        <w:t xml:space="preserve">：每位员工每年享有培训预算五千元，可自主选择培训课程。管理层每年参加领导力培训不少于四十学时。建立内部讲师制度，鼓励知识分享，讲师享受课时补贴。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十、会议总结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次会议全面总结了本季度各项工作进展，深入讨论了下阶段工作安排与重点专项议题，形成了明确的决议与执行计划。会议强调，当前正处于业务发展的关键时期，各部门要统一思想、协同配合，以高度的责任感和紧迫感推进各项工作落实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会议要求各部门负责人切实履行第一责任人职责，亲自抓落实、抓进度、抓质量。对于跨部门协作事项，要主动沟通、积极配合，杜绝推诿扯皮。项目管理办公室要加强统筹协调，建立有效的跟踪督办机制，确保会议决议落地见效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下一次管理层会议定于本月二十八日召开，届时各负责人需汇报执行进展。请各部门提前准备汇报材料，内容包括任务完成情况、存在问题、下步计划三个部分。汇报材料需在会议前两个工作日提交至项目管理办公室汇总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以上为本次会议全部内容，请各部门认真贯彻执行。如有疑问请及时联系项目管理办公室协调解决。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出席人员与会议议程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出席人员</w:t>
      </w:r>
      <w:r>
        <w:rPr>
          <w:rFonts w:ascii="Times New Roman" w:hAnsi="Times New Roman" w:eastAsia="仿宋"/>
          <w:sz w:val="32"/>
          <w:szCs w:val="32"/>
        </w:rPr>
        <w:t xml:space="preserve">：本次会议由公司总经理主持，出席人员包括技术部、产品部、运营部、财务部、人力资源部、法务部、客户服务部负责人及项目管理办公室成员，共计十五人。技术部出席五人，产品部出席三人，运营部出席两人，其他各部门各出席一人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会议议程回顾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总经理致开场辞，明确会议目标与议程安排，强调本次会议重要性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技术部汇报项目进度，重点介绍架构升级进展与下阶段计划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产品部汇报新版本准备情况，展示原型设计与测试方案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运营部汇报市场推广成果，分享用户增长与渠道建设经验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财务部汇报预算执行情况，提出预算调整申请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各部门讨论下阶段工作安排，确定重点项目与时间节点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7. 专项议题讨论，包括数据治理、客户成功、技术债务、组织能力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8. 各部门总结与计划汇报，明确下季度工作方向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9. 讨论考核与激励机制优化方案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10. 形成会议决议，明确责任分工与跟踪机制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会议记录</w:t>
      </w:r>
      <w:r>
        <w:rPr>
          <w:rFonts w:ascii="Times New Roman" w:hAnsi="Times New Roman" w:eastAsia="仿宋"/>
          <w:sz w:val="32"/>
          <w:szCs w:val="32"/>
        </w:rPr>
        <w:t xml:space="preserve">：本次会议全程录音，由项目管理办公室负责整理纪要。纪要经各出席人员确认后发布，具有约束力。如对纪要内容有异议，需在发布后两个工作日内提出，逾期视为认可。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附录：关键时间节点与责任矩阵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为确保各项决议有效落地，特制定以下关键时间节点与责任矩阵，请各责任人严格按节点推进。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第一周关键节点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各部门提交详细执行计划，责任人各部门负责人，截止本周五下班前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技术部完成微服务网关配置与链路追踪接入，责任人技术总监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产品部完成需求清单核对与测试计划制定，责任人产品总监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运营部完成推广方案细化与预算分配明细，责任人运营总监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5. 财务部启动预算审批流程，完成采购需求审核，责任人财务总监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6. 人力资源部发布招聘启事，启动简历筛选，责任人人力资源总监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第二周关键节点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技术部完成全量接口回归测试与性能基准测试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产品部完成兼容性测试与安全审查启动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运营部完成渠道签约与物料制作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项目管理办公室组织第一次跨部门进度同步会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第三周关键节点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技术部完成性能压测与灰度发布准备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产品部完成安全审查与体验测试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运营部启动预热宣传与客户邀请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风险管理委员会召开首次例会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第四周关键节点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1. 新版本正式发布，组织线上发布会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2. 运营推广全面启动，监测核心指标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3. 各部门提交月度执行报告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4. 项目管理办公室汇总执行情况，形成月度报告报送管理层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持续跟踪事项</w:t>
      </w:r>
      <w:r>
        <w:rPr>
          <w:rFonts w:ascii="Times New Roman" w:hAnsi="Times New Roman" w:eastAsia="仿宋"/>
          <w:sz w:val="32"/>
          <w:szCs w:val="32"/>
        </w:rPr>
        <w:t xml:space="preserve">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每周五各部门提交进度周报至项目管理办公室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每月第一周风险管理委员会召开例会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每月十日前财务部提交预算执行月报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每两周管理层召开进度同步会议</w:t>
      </w:r>
    </w:p>
    <w:p>
      <w:pPr>
        <w:spacing w:line="240" w:lineRule="auto"/>
        <w:ind w:left="640" w:hanging="320"/>
        <w:jc w:val="left"/>
      </w:pPr>
      <w:r>
        <w:rPr>
          <w:rFonts w:ascii="Times New Roman" w:hAnsi="Times New Roman" w:eastAsia="仿宋"/>
          <w:sz w:val="32"/>
          <w:szCs w:val="32"/>
        </w:rPr>
        <w:t xml:space="preserve">• 每季度组织全员大会通报公司经营情况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本纪要自发布之日起生效，最终解释权归项目管理办公室所有。</w:t>
      </w:r>
    </w:p>
    <w:p>
      <w:pPr>
        <w:spacing w:line="240" w:lineRule="auto" w:after="160"/>
        <w:jc w:val="left"/>
      </w:pPr>
      <w:r>
        <w:rPr>
          <w:rFonts w:ascii="Times New Roman" w:hAnsi="Times New Roman" w:eastAsia="楷体"/>
          <w:sz w:val="32"/>
          <w:szCs w:val="32"/>
        </w:rPr>
        <w:t xml:space="preserve">附则：质量标准与验收规范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</w:rPr>
        <w:t xml:space="preserve">为保障各项工作高质量交付，特制定以下质量标准与验收规范，各部门在执行过程中需严格遵循。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代码质量标准</w:t>
      </w:r>
      <w:r>
        <w:rPr>
          <w:rFonts w:ascii="Times New Roman" w:hAnsi="Times New Roman" w:eastAsia="仿宋"/>
          <w:sz w:val="32"/>
          <w:szCs w:val="32"/>
        </w:rPr>
        <w:t xml:space="preserve">：代码需符合团队编码规范，通过静态代码分析检查。核心模块圈复杂度不超过十，函数行数不超过八十行，文件行数不超过五百行。代码评审需至少两名工程师参与，评审意见需在两个工作日内回复。单元测试覆盖率不低于百分之八十，核心逻辑需有集成测试覆盖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文档质量标准</w:t>
      </w:r>
      <w:r>
        <w:rPr>
          <w:rFonts w:ascii="Times New Roman" w:hAnsi="Times New Roman" w:eastAsia="仿宋"/>
          <w:sz w:val="32"/>
          <w:szCs w:val="32"/>
        </w:rPr>
        <w:t xml:space="preserve">：需求文档需包含背景描述、功能详述、交互流程、异常处理、验收标准五个部分。设计文档需包含架构图、时序图、接口定义、数据模型。运维文档需包含部署架构、配置说明、监控指标、应急预案。所有文档需经过评审方可归档，变更需记录版本历史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测试质量标准</w:t>
      </w:r>
      <w:r>
        <w:rPr>
          <w:rFonts w:ascii="Times New Roman" w:hAnsi="Times New Roman" w:eastAsia="仿宋"/>
          <w:sz w:val="32"/>
          <w:szCs w:val="32"/>
        </w:rPr>
        <w:t xml:space="preserve">：功能测试需覆盖全部需求用例，通过率百分之百。性能测试需满足核心接口响应时间两百毫秒以内、峰值并发五千用户、错误率万分之一以下。安全测试需通过第三方渗透测试，无高危与中危漏洞。兼容性测试需覆盖主流浏览器与二十款以上移动设备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发布质量标准</w:t>
      </w:r>
      <w:r>
        <w:rPr>
          <w:rFonts w:ascii="Times New Roman" w:hAnsi="Times New Roman" w:eastAsia="仿宋"/>
          <w:sz w:val="32"/>
          <w:szCs w:val="32"/>
        </w:rPr>
        <w:t xml:space="preserve">：发布前需完成全部测试项检查，签署发布确认书。灰度发布需按百分之十、百分之三十、百分之五十、百分之百四个批次推进，每批次观察二十四小时无异常方可扩大范围。发布后需安排专人值班监控，四十八小时内为风险窗口期，发现异常需在十五分钟内响应。</w:t>
      </w:r>
    </w:p>
    <w:p>
      <w:pPr>
        <w:spacing w:line="240" w:lineRule="auto"/>
        <w:ind w:firstLine="640"/>
        <w:jc w:val="both"/>
      </w:pPr>
      <w:r>
        <w:rPr>
          <w:rFonts w:ascii="Times New Roman" w:hAnsi="Times New Roman" w:eastAsia="仿宋"/>
          <w:sz w:val="32"/>
          <w:szCs w:val="32"/>
          <w:b/>
          <w:bCs/>
        </w:rPr>
        <w:t xml:space="preserve">验收规范</w:t>
      </w:r>
      <w:r>
        <w:rPr>
          <w:rFonts w:ascii="Times New Roman" w:hAnsi="Times New Roman" w:eastAsia="仿宋"/>
          <w:sz w:val="32"/>
          <w:szCs w:val="32"/>
        </w:rPr>
        <w:t xml:space="preserve">：各项工作完成后需组织正式验收，验收小组由提出方与执行方共同组成。验收材料包括交付物清单、测试报告、文档资料、风险评估四个部分。验收通过后签署验收确认书，未通过的需限期整改并重新组织验收。验收结果纳入部门绩效考核，连续两次未通过验收的需向管理层专项汇报原因与改进措施。</w:t>
      </w:r>
    </w:p>
    <w:p w14:paraId="540565CC" w14:textId="77777777" w:rsidR="00067CF5" w:rsidRDefault="00067CF5">
      <w:pPr>
        <w:autoSpaceDN/>
        <w:adjustRightInd w:val="0"/>
        <w:ind w:firstLineChars="200" w:firstLine="628"/>
        <w:rPr>
          <w:rFonts w:hAnsi="仿宋" w:cs="仿宋"/>
        </w:rPr>
      </w:pPr>
    </w:p>
    <w:tbl>
      <w:tblPr>
        <w:tblpPr w:leftFromText="181" w:rightFromText="181" w:vertAnchor="text" w:horzAnchor="page" w:tblpX="1583" w:tblpY="313"/>
        <w:tblOverlap w:val="never"/>
        <w:tblW w:w="88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6606"/>
      </w:tblGrid>
      <w:tr w:rsidR="00067CF5" w14:paraId="0C2EB5AF" w14:textId="77777777">
        <w:trPr>
          <w:cantSplit/>
          <w:trHeight w:val="363"/>
        </w:trPr>
        <w:tc>
          <w:tcPr>
            <w:tcW w:w="2262" w:type="dxa"/>
          </w:tcPr>
          <w:p w14:paraId="235E254F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lastRenderedPageBreak/>
              <w:t>出席：</w:t>
            </w:r>
          </w:p>
        </w:tc>
        <w:tc>
          <w:tcPr>
            <w:tcW w:w="6606" w:type="dxa"/>
            <w:vAlign w:val="center"/>
          </w:tcPr>
          <w:p w14:paraId="11672437" w14:textId="77777777" w:rsidR="00067CF5" w:rsidRDefault="00000000">
            <w:pPr>
              <w:autoSpaceDN/>
              <w:rPr>
                <w:rFonts w:hAnsi="仿宋"/>
                <w:w w:val="97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参会人员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1A486965" w14:textId="77777777">
        <w:trPr>
          <w:cantSplit/>
          <w:trHeight w:val="363"/>
        </w:trPr>
        <w:tc>
          <w:tcPr>
            <w:tcW w:w="2262" w:type="dxa"/>
          </w:tcPr>
          <w:p w14:paraId="50378F49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请假：</w:t>
            </w:r>
          </w:p>
        </w:tc>
        <w:tc>
          <w:tcPr>
            <w:tcW w:w="6606" w:type="dxa"/>
            <w:vAlign w:val="center"/>
          </w:tcPr>
          <w:p w14:paraId="32E0AB10" w14:textId="77777777" w:rsidR="00067CF5" w:rsidRDefault="00067CF5">
            <w:pPr>
              <w:autoSpaceDN/>
              <w:rPr>
                <w:rFonts w:hAnsi="仿宋"/>
                <w:w w:val="97"/>
              </w:rPr>
            </w:pPr>
          </w:p>
        </w:tc>
      </w:tr>
      <w:tr w:rsidR="00067CF5" w14:paraId="5684040F" w14:textId="77777777">
        <w:trPr>
          <w:cantSplit/>
          <w:trHeight w:val="363"/>
        </w:trPr>
        <w:tc>
          <w:tcPr>
            <w:tcW w:w="2262" w:type="dxa"/>
          </w:tcPr>
          <w:p w14:paraId="34F0C71A" w14:textId="77777777" w:rsidR="00067CF5" w:rsidRDefault="00000000">
            <w:pPr>
              <w:autoSpaceDN/>
              <w:ind w:leftChars="200" w:left="628"/>
              <w:jc w:val="distribute"/>
              <w:rPr>
                <w:rFonts w:hAnsi="仿宋"/>
                <w:spacing w:val="0"/>
              </w:rPr>
            </w:pPr>
            <w:r>
              <w:rPr>
                <w:rFonts w:eastAsia="黑体" w:hAnsi="黑体"/>
              </w:rPr>
              <w:t>列席：</w:t>
            </w:r>
          </w:p>
        </w:tc>
        <w:tc>
          <w:tcPr>
            <w:tcW w:w="6606" w:type="dxa"/>
            <w:vAlign w:val="center"/>
          </w:tcPr>
          <w:p w14:paraId="46115C66" w14:textId="77777777" w:rsidR="00067CF5" w:rsidRDefault="00067CF5">
            <w:pPr>
              <w:autoSpaceDN/>
              <w:rPr>
                <w:rFonts w:hAnsi="仿宋"/>
              </w:rPr>
            </w:pPr>
          </w:p>
        </w:tc>
      </w:tr>
      <w:tr w:rsidR="00067CF5" w14:paraId="4EB1B0E5" w14:textId="77777777">
        <w:trPr>
          <w:cantSplit/>
          <w:trHeight w:val="363"/>
        </w:trPr>
        <w:tc>
          <w:tcPr>
            <w:tcW w:w="2262" w:type="dxa"/>
          </w:tcPr>
          <w:p w14:paraId="7C6BA50C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地点：</w:t>
            </w:r>
          </w:p>
        </w:tc>
        <w:tc>
          <w:tcPr>
            <w:tcW w:w="6606" w:type="dxa"/>
            <w:vAlign w:val="center"/>
          </w:tcPr>
          <w:p w14:paraId="53953968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会议地点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31279262" w14:textId="77777777">
        <w:trPr>
          <w:cantSplit/>
          <w:trHeight w:val="634"/>
        </w:trPr>
        <w:tc>
          <w:tcPr>
            <w:tcW w:w="2262" w:type="dxa"/>
          </w:tcPr>
          <w:p w14:paraId="0FE5DCB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会议类型：</w:t>
            </w:r>
          </w:p>
        </w:tc>
        <w:tc>
          <w:tcPr>
            <w:tcW w:w="6606" w:type="dxa"/>
            <w:vAlign w:val="center"/>
          </w:tcPr>
          <w:p w14:paraId="2C90985C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会议类型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795E2695" w14:textId="77777777">
        <w:trPr>
          <w:cantSplit/>
          <w:trHeight w:val="609"/>
        </w:trPr>
        <w:tc>
          <w:tcPr>
            <w:tcW w:w="2262" w:type="dxa"/>
          </w:tcPr>
          <w:p w14:paraId="02DE31B6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主持人：</w:t>
            </w:r>
          </w:p>
        </w:tc>
        <w:tc>
          <w:tcPr>
            <w:tcW w:w="6606" w:type="dxa"/>
            <w:vAlign w:val="center"/>
          </w:tcPr>
          <w:p w14:paraId="5D6AEB0F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 w:hint="default"/>
                <w:w w:val="97"/>
              </w:rPr>
              <w:t>{{</w:t>
            </w:r>
            <w:r>
              <w:rPr>
                <w:rFonts w:hAnsi="仿宋" w:cs="仿宋" w:hint="default"/>
                <w:w w:val="97"/>
              </w:rPr>
              <w:t>主持人</w:t>
            </w:r>
            <w:r>
              <w:rPr>
                <w:rFonts w:hAnsi="仿宋" w:cs="仿宋" w:hint="default"/>
                <w:w w:val="97"/>
              </w:rPr>
              <w:t>}}</w:t>
            </w:r>
          </w:p>
        </w:tc>
      </w:tr>
      <w:tr w:rsidR="00067CF5" w14:paraId="2A1F51E0" w14:textId="77777777">
        <w:trPr>
          <w:cantSplit/>
          <w:trHeight w:val="519"/>
        </w:trPr>
        <w:tc>
          <w:tcPr>
            <w:tcW w:w="2262" w:type="dxa"/>
          </w:tcPr>
          <w:p w14:paraId="0CED3C6B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备注：</w:t>
            </w:r>
          </w:p>
        </w:tc>
        <w:tc>
          <w:tcPr>
            <w:tcW w:w="6606" w:type="dxa"/>
            <w:vAlign w:val="center"/>
          </w:tcPr>
          <w:p w14:paraId="4331C16A" w14:textId="77777777" w:rsidR="00067CF5" w:rsidRDefault="00000000">
            <w:pPr>
              <w:autoSpaceDN/>
              <w:rPr>
                <w:rFonts w:hAnsi="仿宋" w:cs="仿宋"/>
              </w:rPr>
            </w:pPr>
            <w:r>
              <w:rPr>
                <w:rFonts w:hAnsi="仿宋" w:cs="仿宋"/>
                <w:w w:val="97"/>
              </w:rPr>
              <w:t>{{</w:t>
            </w:r>
            <w:r>
              <w:rPr>
                <w:rFonts w:hAnsi="仿宋" w:cs="仿宋"/>
                <w:w w:val="97"/>
              </w:rPr>
              <w:t>备注</w:t>
            </w:r>
            <w:r>
              <w:rPr>
                <w:rFonts w:hAnsi="仿宋" w:cs="仿宋"/>
                <w:w w:val="97"/>
              </w:rPr>
              <w:t>}}</w:t>
            </w:r>
          </w:p>
        </w:tc>
      </w:tr>
      <w:tr w:rsidR="00067CF5" w14:paraId="6BF217E7" w14:textId="77777777">
        <w:trPr>
          <w:cantSplit/>
          <w:trHeight w:val="519"/>
        </w:trPr>
        <w:tc>
          <w:tcPr>
            <w:tcW w:w="2262" w:type="dxa"/>
          </w:tcPr>
          <w:p w14:paraId="297BA1C4" w14:textId="77777777" w:rsidR="00067CF5" w:rsidRDefault="00000000">
            <w:pPr>
              <w:autoSpaceDN/>
              <w:ind w:leftChars="200" w:left="628"/>
              <w:jc w:val="distribute"/>
              <w:rPr>
                <w:rFonts w:eastAsia="黑体" w:hAnsi="黑体"/>
              </w:rPr>
            </w:pPr>
            <w:r>
              <w:rPr>
                <w:rFonts w:eastAsia="黑体" w:hAnsi="黑体"/>
              </w:rPr>
              <w:t>会议时间：</w:t>
            </w:r>
          </w:p>
        </w:tc>
        <w:tc>
          <w:tcPr>
            <w:tcW w:w="6606" w:type="dxa"/>
            <w:vAlign w:val="center"/>
          </w:tcPr>
          <w:p w14:paraId="6A2B7190" w14:textId="77777777" w:rsidR="00067CF5" w:rsidRDefault="00000000">
            <w:pPr>
              <w:autoSpaceDN/>
              <w:rPr>
                <w:rFonts w:hAnsi="仿宋" w:cs="仿宋"/>
                <w:w w:val="97"/>
              </w:rPr>
            </w:pPr>
            <w:r>
              <w:t>{{</w:t>
            </w:r>
            <w:r>
              <w:t>会议时间</w:t>
            </w:r>
            <w:r>
              <w:t>}}</w:t>
            </w:r>
          </w:p>
        </w:tc>
      </w:tr>
    </w:tbl>
    <w:p w14:paraId="19AE38B8" w14:textId="77777777" w:rsidR="00067CF5" w:rsidRDefault="00067CF5">
      <w:pPr>
        <w:autoSpaceDN/>
        <w:adjustRightInd w:val="0"/>
        <w:rPr>
          <w:rFonts w:hAnsi="仿宋" w:cs="仿宋"/>
        </w:rPr>
      </w:pPr>
    </w:p>
    <w:tbl>
      <w:tblPr>
        <w:tblStyle w:val="a6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3"/>
        <w:gridCol w:w="2355"/>
        <w:gridCol w:w="1477"/>
        <w:gridCol w:w="1471"/>
        <w:gridCol w:w="2332"/>
        <w:gridCol w:w="616"/>
      </w:tblGrid>
      <w:tr w:rsidR="00067CF5" w14:paraId="05410664" w14:textId="77777777">
        <w:trPr>
          <w:trHeight w:val="2268"/>
          <w:jc w:val="center"/>
        </w:trPr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1D19AA1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49794B80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281CDB60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1</w:t>
            </w:r>
          </w:p>
          <w:p w14:paraId="55240084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DEEF04A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22D06805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E33CFBA" w14:textId="77777777" w:rsidR="00067CF5" w:rsidRDefault="00067CF5">
            <w:pPr>
              <w:autoSpaceDN/>
              <w:adjustRightInd w:val="0"/>
              <w:spacing w:line="400" w:lineRule="exact"/>
              <w:jc w:val="center"/>
              <w:rPr>
                <w:rFonts w:hAnsi="仿宋" w:cs="仿宋"/>
              </w:rPr>
            </w:pPr>
          </w:p>
          <w:p w14:paraId="256A71EF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2</w:t>
            </w:r>
          </w:p>
          <w:p w14:paraId="14305D8A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2948" w:type="dxa"/>
            <w:gridSpan w:val="2"/>
            <w:tcBorders>
              <w:tl2br w:val="nil"/>
              <w:tr2bl w:val="nil"/>
            </w:tcBorders>
            <w:vAlign w:val="bottom"/>
          </w:tcPr>
          <w:p w14:paraId="34830224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F09EE18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377D31C2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3</w:t>
            </w:r>
          </w:p>
          <w:p w14:paraId="1CC04CF9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</w:tr>
      <w:tr w:rsidR="00067CF5" w14:paraId="4C144D4E" w14:textId="77777777">
        <w:trPr>
          <w:jc w:val="center"/>
        </w:trPr>
        <w:tc>
          <w:tcPr>
            <w:tcW w:w="593" w:type="dxa"/>
            <w:tcBorders>
              <w:tl2br w:val="nil"/>
              <w:tr2bl w:val="nil"/>
            </w:tcBorders>
          </w:tcPr>
          <w:p w14:paraId="3D0BD7E3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  <w:tc>
          <w:tcPr>
            <w:tcW w:w="3832" w:type="dxa"/>
            <w:gridSpan w:val="2"/>
            <w:tcBorders>
              <w:tl2br w:val="nil"/>
              <w:tr2bl w:val="nil"/>
            </w:tcBorders>
            <w:vAlign w:val="bottom"/>
          </w:tcPr>
          <w:p w14:paraId="71A73B4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0E1E3AD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D1D8B" w14:textId="77777777" w:rsidR="00067CF5" w:rsidRDefault="00067CF5">
            <w:pPr>
              <w:autoSpaceDN/>
              <w:adjustRightInd w:val="0"/>
              <w:spacing w:line="380" w:lineRule="exact"/>
              <w:jc w:val="center"/>
              <w:rPr>
                <w:rFonts w:hAnsi="仿宋" w:cs="仿宋"/>
              </w:rPr>
            </w:pPr>
          </w:p>
          <w:p w14:paraId="7BD89CCC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4</w:t>
            </w:r>
          </w:p>
          <w:p w14:paraId="4EBF9347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48995DC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3803" w:type="dxa"/>
            <w:gridSpan w:val="2"/>
            <w:tcBorders>
              <w:tl2br w:val="nil"/>
              <w:tr2bl w:val="nil"/>
            </w:tcBorders>
            <w:vAlign w:val="bottom"/>
          </w:tcPr>
          <w:p w14:paraId="478784A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  <w:p w14:paraId="38404681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  <w:p w14:paraId="557DF3D9" w14:textId="77777777" w:rsidR="00067CF5" w:rsidRDefault="00000000">
            <w:pPr>
              <w:autoSpaceDN/>
              <w:adjustRightInd w:val="0"/>
              <w:jc w:val="center"/>
              <w:rPr>
                <w:rFonts w:hAnsi="仿宋" w:cs="仿宋"/>
              </w:rPr>
            </w:pPr>
            <w:r>
              <w:rPr>
                <w:rFonts w:hAnsi="仿宋" w:cs="仿宋"/>
              </w:rPr>
              <w:t>发文机关署名</w:t>
            </w:r>
            <w:r>
              <w:rPr>
                <w:rFonts w:hAnsi="仿宋" w:cs="仿宋" w:hint="default"/>
              </w:rPr>
              <w:t>5</w:t>
            </w:r>
          </w:p>
          <w:p w14:paraId="78B76CBE" w14:textId="77777777" w:rsidR="00067CF5" w:rsidRDefault="00000000">
            <w:pPr>
              <w:autoSpaceDN/>
              <w:adjustRightInd w:val="0"/>
              <w:ind w:rightChars="150" w:right="471"/>
              <w:jc w:val="right"/>
              <w:rPr>
                <w:rFonts w:hAnsi="仿宋" w:cs="仿宋"/>
              </w:rPr>
            </w:pPr>
            <w:r>
              <w:rPr>
                <w:rFonts w:hAnsi="仿宋" w:cs="仿宋"/>
              </w:rPr>
              <w:t>20</w:t>
            </w:r>
            <w:r>
              <w:rPr>
                <w:rFonts w:hAnsi="仿宋" w:cs="仿宋" w:hint="default"/>
              </w:rPr>
              <w:t>XX</w:t>
            </w:r>
            <w:r>
              <w:rPr>
                <w:rFonts w:hAnsi="仿宋" w:cs="仿宋"/>
              </w:rPr>
              <w:t>年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月</w:t>
            </w:r>
            <w:r>
              <w:rPr>
                <w:rFonts w:hAnsi="仿宋" w:cs="仿宋" w:hint="default"/>
              </w:rPr>
              <w:t>X</w:t>
            </w:r>
            <w:r>
              <w:rPr>
                <w:rFonts w:hAnsi="仿宋" w:cs="仿宋"/>
              </w:rPr>
              <w:t>日</w:t>
            </w:r>
          </w:p>
          <w:p w14:paraId="7F27C863" w14:textId="77777777" w:rsidR="00067CF5" w:rsidRDefault="00067CF5">
            <w:pPr>
              <w:autoSpaceDN/>
              <w:adjustRightInd w:val="0"/>
              <w:jc w:val="center"/>
              <w:rPr>
                <w:rFonts w:hAnsi="仿宋" w:cs="仿宋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</w:tcPr>
          <w:p w14:paraId="0F479F6C" w14:textId="77777777" w:rsidR="00067CF5" w:rsidRDefault="00067CF5">
            <w:pPr>
              <w:autoSpaceDN/>
              <w:adjustRightInd w:val="0"/>
              <w:rPr>
                <w:rFonts w:hAnsi="仿宋" w:cs="仿宋"/>
              </w:rPr>
            </w:pPr>
          </w:p>
        </w:tc>
      </w:tr>
    </w:tbl>
    <w:p w14:paraId="37FAF3A6" w14:textId="77777777" w:rsidR="00067CF5" w:rsidRDefault="00000000">
      <w:pPr>
        <w:autoSpaceDN/>
        <w:ind w:firstLineChars="200" w:firstLine="628"/>
        <w:jc w:val="left"/>
        <w:rPr>
          <w:rFonts w:hAnsi="仿宋" w:cs="仿宋"/>
        </w:rPr>
      </w:pPr>
      <w:r>
        <w:rPr>
          <w:rFonts w:hAnsi="仿宋" w:cs="仿宋"/>
        </w:rPr>
        <w:t>（附注内容）</w:t>
      </w:r>
    </w:p>
    <w:tbl>
      <w:tblPr>
        <w:tblpPr w:leftFromText="181" w:rightFromText="181" w:horzAnchor="margin" w:tblpXSpec="center" w:tblpYSpec="bottom"/>
        <w:tblOverlap w:val="never"/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1"/>
        <w:gridCol w:w="3177"/>
        <w:gridCol w:w="4436"/>
      </w:tblGrid>
      <w:tr w:rsidR="00067CF5" w14:paraId="02943034" w14:textId="77777777">
        <w:trPr>
          <w:jc w:val="center"/>
        </w:trPr>
        <w:tc>
          <w:tcPr>
            <w:tcW w:w="1231" w:type="dxa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2710" w14:textId="77777777" w:rsidR="00067CF5" w:rsidRDefault="00000000">
            <w:pPr>
              <w:autoSpaceDN/>
              <w:ind w:firstLineChars="100" w:firstLine="27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抄送：</w:t>
            </w:r>
          </w:p>
        </w:tc>
        <w:tc>
          <w:tcPr>
            <w:tcW w:w="7613" w:type="dxa"/>
            <w:gridSpan w:val="2"/>
            <w:tcBorders>
              <w:top w:val="single" w:sz="8" w:space="0" w:color="auto"/>
              <w:bottom w:val="single" w:sz="6" w:space="0" w:color="auto"/>
            </w:tcBorders>
            <w:tcMar>
              <w:top w:w="0" w:type="dxa"/>
              <w:left w:w="0" w:type="dxa"/>
              <w:bottom w:w="0" w:type="dxa"/>
              <w:right w:w="108" w:type="dxa"/>
            </w:tcMar>
          </w:tcPr>
          <w:p w14:paraId="30ECEF62" w14:textId="77777777" w:rsidR="00067CF5" w:rsidRDefault="00000000">
            <w:pPr>
              <w:autoSpaceDN/>
              <w:ind w:rightChars="100" w:right="314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抄送机关</w:t>
            </w:r>
            <w:r>
              <w:rPr>
                <w:rFonts w:hAnsi="仿宋" w:cs="仿宋" w:hint="default"/>
                <w:sz w:val="28"/>
                <w:szCs w:val="28"/>
              </w:rPr>
              <w:t>1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2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3</w:t>
            </w:r>
            <w:r>
              <w:rPr>
                <w:rFonts w:hAnsi="仿宋" w:cs="仿宋"/>
                <w:sz w:val="28"/>
                <w:szCs w:val="28"/>
              </w:rPr>
              <w:t>，抄送机关</w:t>
            </w:r>
            <w:r>
              <w:rPr>
                <w:rFonts w:hAnsi="仿宋" w:cs="仿宋" w:hint="default"/>
                <w:sz w:val="28"/>
                <w:szCs w:val="28"/>
              </w:rPr>
              <w:t>4</w:t>
            </w:r>
            <w:r>
              <w:rPr>
                <w:rFonts w:hAnsi="仿宋" w:cs="仿宋"/>
                <w:sz w:val="28"/>
                <w:szCs w:val="28"/>
              </w:rPr>
              <w:t>，抄送</w:t>
            </w:r>
            <w:r>
              <w:rPr>
                <w:rFonts w:hAnsi="仿宋" w:cs="仿宋"/>
                <w:sz w:val="28"/>
                <w:szCs w:val="28"/>
              </w:rPr>
              <w:lastRenderedPageBreak/>
              <w:t>机关</w:t>
            </w:r>
            <w:r>
              <w:rPr>
                <w:rFonts w:hAnsi="仿宋" w:cs="仿宋" w:hint="default"/>
                <w:sz w:val="28"/>
                <w:szCs w:val="28"/>
              </w:rPr>
              <w:t>5</w:t>
            </w:r>
            <w:r>
              <w:rPr>
                <w:rFonts w:hAnsi="仿宋" w:cs="仿宋"/>
                <w:sz w:val="28"/>
                <w:szCs w:val="28"/>
              </w:rPr>
              <w:t>。</w:t>
            </w:r>
          </w:p>
        </w:tc>
      </w:tr>
      <w:tr w:rsidR="00067CF5" w14:paraId="416FB276" w14:textId="77777777">
        <w:trPr>
          <w:jc w:val="center"/>
        </w:trPr>
        <w:tc>
          <w:tcPr>
            <w:tcW w:w="4408" w:type="dxa"/>
            <w:gridSpan w:val="2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A204D81" w14:textId="77777777" w:rsidR="00067CF5" w:rsidRDefault="00000000">
            <w:pPr>
              <w:autoSpaceDN/>
              <w:ind w:leftChars="100" w:left="314"/>
              <w:jc w:val="lef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lastRenderedPageBreak/>
              <w:t>印发机关</w:t>
            </w:r>
          </w:p>
        </w:tc>
        <w:tc>
          <w:tcPr>
            <w:tcW w:w="4436" w:type="dxa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14:paraId="48BE7EA6" w14:textId="77777777" w:rsidR="00067CF5" w:rsidRDefault="00000000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  <w:r>
              <w:rPr>
                <w:rFonts w:hAnsi="仿宋" w:cs="仿宋"/>
                <w:sz w:val="28"/>
                <w:szCs w:val="28"/>
              </w:rPr>
              <w:t>20</w:t>
            </w:r>
            <w:r>
              <w:rPr>
                <w:rFonts w:hAnsi="仿宋" w:cs="仿宋"/>
                <w:sz w:val="28"/>
                <w:szCs w:val="28"/>
              </w:rPr>
              <w:t>××年×月×日印发</w:t>
            </w:r>
          </w:p>
        </w:tc>
      </w:tr>
      <w:tr w:rsidR="00067CF5" w14:paraId="42CEF447" w14:textId="77777777">
        <w:trPr>
          <w:trHeight w:hRule="exact" w:val="130"/>
          <w:jc w:val="center"/>
        </w:trPr>
        <w:tc>
          <w:tcPr>
            <w:tcW w:w="4408" w:type="dxa"/>
            <w:gridSpan w:val="2"/>
            <w:tcBorders>
              <w:top w:val="single" w:sz="8" w:space="0" w:color="auto"/>
              <w:bottom w:val="nil"/>
            </w:tcBorders>
          </w:tcPr>
          <w:p w14:paraId="1F77D14E" w14:textId="77777777" w:rsidR="00067CF5" w:rsidRDefault="00067CF5">
            <w:pPr>
              <w:autoSpaceDN/>
              <w:jc w:val="left"/>
              <w:rPr>
                <w:rFonts w:hAnsi="仿宋" w:cs="仿宋"/>
                <w:sz w:val="28"/>
                <w:szCs w:val="28"/>
              </w:rPr>
            </w:pPr>
          </w:p>
        </w:tc>
        <w:tc>
          <w:tcPr>
            <w:tcW w:w="4436" w:type="dxa"/>
            <w:tcBorders>
              <w:top w:val="single" w:sz="8" w:space="0" w:color="auto"/>
              <w:bottom w:val="nil"/>
            </w:tcBorders>
          </w:tcPr>
          <w:p w14:paraId="727C72D0" w14:textId="77777777" w:rsidR="00067CF5" w:rsidRDefault="00067CF5">
            <w:pPr>
              <w:autoSpaceDN/>
              <w:ind w:rightChars="100" w:right="314"/>
              <w:jc w:val="right"/>
              <w:rPr>
                <w:rFonts w:hAnsi="仿宋" w:cs="仿宋"/>
                <w:sz w:val="28"/>
                <w:szCs w:val="28"/>
              </w:rPr>
            </w:pPr>
          </w:p>
        </w:tc>
      </w:tr>
    </w:tbl>
    <w:p w14:paraId="51987344" w14:textId="77777777" w:rsidR="00067CF5" w:rsidRDefault="00067CF5">
      <w:pPr>
        <w:autoSpaceDN/>
        <w:ind w:firstLineChars="200" w:firstLine="628"/>
        <w:rPr>
          <w:rFonts w:hAnsi="仿宋" w:cs="仿宋"/>
        </w:rPr>
      </w:pPr>
    </w:p>
    <w:sectPr w:rsidR="00067CF5">
      <w:footerReference w:type="even" r:id="rId7"/>
      <w:footerReference w:type="default" r:id="rId8"/>
      <w:pgSz w:w="11906" w:h="16838"/>
      <w:pgMar w:top="1962" w:right="1474" w:bottom="1848" w:left="1587" w:header="851" w:footer="1049" w:gutter="0"/>
      <w:cols w:space="720"/>
      <w:docGrid w:type="linesAndChars" w:linePitch="592" w:charSpace="122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DE23" w14:textId="77777777" w:rsidR="00783298" w:rsidRDefault="00783298">
      <w:pPr>
        <w:rPr>
          <w:rFonts w:hint="default"/>
        </w:rPr>
      </w:pPr>
      <w:r>
        <w:separator/>
      </w:r>
    </w:p>
  </w:endnote>
  <w:endnote w:type="continuationSeparator" w:id="0">
    <w:p w14:paraId="6A390B7C" w14:textId="77777777" w:rsidR="00783298" w:rsidRDefault="00783298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WZT-EN">
    <w:altName w:val="Microsoft JhengHei"/>
    <w:charset w:val="00"/>
    <w:family w:val="auto"/>
    <w:pitch w:val="default"/>
    <w:sig w:usb0="A00002BF" w:usb1="38CF7CFA" w:usb2="00082016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686D" w14:textId="77777777" w:rsidR="00067CF5" w:rsidRDefault="00000000">
    <w:pPr>
      <w:pStyle w:val="a4"/>
      <w:spacing w:line="473" w:lineRule="auto"/>
      <w:ind w:leftChars="100" w:left="308"/>
      <w:jc w:val="left"/>
      <w:rPr>
        <w:rStyle w:val="a7"/>
        <w:rFonts w:ascii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2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0BDE" w14:textId="77777777" w:rsidR="00067CF5" w:rsidRDefault="00000000">
    <w:pPr>
      <w:pStyle w:val="a4"/>
      <w:wordWrap w:val="0"/>
      <w:spacing w:line="476" w:lineRule="auto"/>
      <w:ind w:rightChars="100" w:right="308"/>
      <w:jc w:val="right"/>
      <w:rPr>
        <w:rFonts w:ascii="宋体" w:eastAsia="宋体" w:hAnsi="宋体" w:cs="宋体" w:hint="eastAsia"/>
        <w:sz w:val="28"/>
      </w:rPr>
    </w:pPr>
    <w:r>
      <w:rPr>
        <w:rStyle w:val="a7"/>
        <w:rFonts w:ascii="宋体" w:hAnsi="宋体" w:cs="宋体" w:hint="eastAsia"/>
        <w:sz w:val="28"/>
      </w:rPr>
      <w:t xml:space="preserve">— </w:t>
    </w:r>
    <w:r>
      <w:rPr>
        <w:rFonts w:ascii="宋体" w:eastAsia="宋体" w:hAnsi="宋体" w:cs="宋体" w:hint="eastAsia"/>
        <w:sz w:val="28"/>
      </w:rPr>
      <w:fldChar w:fldCharType="begin"/>
    </w:r>
    <w:r>
      <w:rPr>
        <w:rStyle w:val="a7"/>
        <w:rFonts w:ascii="宋体" w:hAnsi="宋体" w:cs="宋体" w:hint="eastAsia"/>
        <w:sz w:val="28"/>
      </w:rPr>
      <w:instrText xml:space="preserve"> PAGE </w:instrText>
    </w:r>
    <w:r>
      <w:rPr>
        <w:rFonts w:ascii="宋体" w:eastAsia="宋体" w:hAnsi="宋体" w:cs="宋体" w:hint="eastAsia"/>
        <w:sz w:val="28"/>
      </w:rPr>
      <w:fldChar w:fldCharType="separate"/>
    </w:r>
    <w:r>
      <w:rPr>
        <w:rStyle w:val="a7"/>
        <w:rFonts w:ascii="宋体" w:hAnsi="宋体" w:cs="宋体"/>
        <w:sz w:val="28"/>
      </w:rPr>
      <w:t>1</w:t>
    </w:r>
    <w:r>
      <w:rPr>
        <w:rFonts w:ascii="宋体" w:eastAsia="宋体" w:hAnsi="宋体" w:cs="宋体" w:hint="eastAsia"/>
        <w:sz w:val="28"/>
      </w:rPr>
      <w:fldChar w:fldCharType="end"/>
    </w:r>
    <w:r>
      <w:rPr>
        <w:rFonts w:ascii="宋体" w:eastAsia="宋体" w:hAnsi="宋体" w:cs="宋体" w:hint="eastAsia"/>
        <w:sz w:val="28"/>
      </w:rPr>
      <w:t xml:space="preserve"> </w:t>
    </w:r>
    <w:r>
      <w:rPr>
        <w:rStyle w:val="a7"/>
        <w:rFonts w:ascii="宋体" w:hAnsi="宋体" w:cs="宋体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9600A" w14:textId="77777777" w:rsidR="00783298" w:rsidRDefault="00783298">
      <w:pPr>
        <w:rPr>
          <w:rFonts w:hint="default"/>
        </w:rPr>
      </w:pPr>
      <w:r>
        <w:separator/>
      </w:r>
    </w:p>
  </w:footnote>
  <w:footnote w:type="continuationSeparator" w:id="0">
    <w:p w14:paraId="1778D74D" w14:textId="77777777" w:rsidR="00783298" w:rsidRDefault="00783298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chineseCountingThousand"/>
      <w:pStyle w:val="a"/>
      <w:suff w:val="space"/>
      <w:lvlText w:val="第%1章"/>
      <w:lvlJc w:val="left"/>
      <w:pPr>
        <w:ind w:left="0" w:firstLine="454"/>
      </w:pPr>
      <w:rPr>
        <w:rFonts w:ascii="GWZT-EN" w:eastAsia="黑体" w:hint="eastAsia"/>
        <w:color w:val="auto"/>
      </w:rPr>
    </w:lvl>
    <w:lvl w:ilvl="1">
      <w:start w:val="1"/>
      <w:numFmt w:val="chineseCountingThousand"/>
      <w:suff w:val="space"/>
      <w:lvlText w:val="第%2条"/>
      <w:lvlJc w:val="left"/>
      <w:pPr>
        <w:ind w:left="0" w:firstLine="0"/>
      </w:pPr>
      <w:rPr>
        <w:rFonts w:ascii="GWZT-EN" w:eastAsia="黑体" w:hint="eastAsia"/>
        <w:color w:val="auto"/>
      </w:rPr>
    </w:lvl>
    <w:lvl w:ilvl="2">
      <w:start w:val="1"/>
      <w:numFmt w:val="chineseCountingThousand"/>
      <w:suff w:val="space"/>
      <w:lvlText w:val="第%3条"/>
      <w:lvlJc w:val="left"/>
      <w:pPr>
        <w:ind w:left="0" w:firstLine="454"/>
      </w:pPr>
      <w:rPr>
        <w:rFonts w:ascii="GWZT-EN" w:hint="eastAsia"/>
        <w:color w:val="auto"/>
      </w:rPr>
    </w:lvl>
    <w:lvl w:ilvl="3">
      <w:start w:val="1"/>
      <w:numFmt w:val="chineseCountingThousand"/>
      <w:suff w:val="space"/>
      <w:lvlText w:val="（%4）"/>
      <w:lvlJc w:val="left"/>
      <w:pPr>
        <w:ind w:left="0" w:firstLine="340"/>
      </w:pPr>
      <w:rPr>
        <w:rFonts w:ascii="GWZT-EN" w:hint="eastAsia"/>
        <w:color w:val="auto"/>
      </w:rPr>
    </w:lvl>
    <w:lvl w:ilvl="4">
      <w:start w:val="1"/>
      <w:numFmt w:val="decimal"/>
      <w:suff w:val="space"/>
      <w:lvlText w:val="%5．"/>
      <w:lvlJc w:val="left"/>
      <w:pPr>
        <w:ind w:left="0" w:firstLine="454"/>
      </w:pPr>
      <w:rPr>
        <w:rFonts w:ascii="GWZT-EN" w:hint="eastAsia"/>
        <w:color w:val="auto"/>
      </w:rPr>
    </w:lvl>
    <w:lvl w:ilvl="5">
      <w:start w:val="1"/>
      <w:numFmt w:val="decimal"/>
      <w:suff w:val="space"/>
      <w:lvlText w:val="（%6）"/>
      <w:lvlJc w:val="left"/>
      <w:pPr>
        <w:ind w:left="0" w:firstLine="340"/>
      </w:pPr>
      <w:rPr>
        <w:rFonts w:ascii="GWZT-EN" w:hint="eastAsia"/>
        <w:color w:val="auto"/>
      </w:rPr>
    </w:lvl>
    <w:lvl w:ilvl="6">
      <w:start w:val="1"/>
      <w:numFmt w:val="decimalEnclosedCircle"/>
      <w:suff w:val="space"/>
      <w:lvlText w:val="%7 "/>
      <w:lvlJc w:val="left"/>
      <w:pPr>
        <w:ind w:left="0" w:firstLine="454"/>
      </w:pPr>
      <w:rPr>
        <w:rFonts w:ascii="GWZT-EN" w:hint="eastAsia"/>
        <w:color w:val="auto"/>
      </w:rPr>
    </w:lvl>
    <w:lvl w:ilvl="7">
      <w:start w:val="1"/>
      <w:numFmt w:val="decimal"/>
      <w:suff w:val="space"/>
      <w:lvlText w:val="%8）"/>
      <w:lvlJc w:val="left"/>
      <w:pPr>
        <w:ind w:left="0" w:firstLine="454"/>
      </w:pPr>
      <w:rPr>
        <w:rFonts w:ascii="GWZT-EN" w:hint="eastAsia"/>
        <w:color w:val="auto"/>
      </w:rPr>
    </w:lvl>
    <w:lvl w:ilvl="8">
      <w:start w:val="1"/>
      <w:numFmt w:val="none"/>
      <w:suff w:val="space"/>
      <w:lvlText w:val="a．"/>
      <w:lvlJc w:val="left"/>
      <w:pPr>
        <w:ind w:left="0" w:firstLine="454"/>
      </w:pPr>
      <w:rPr>
        <w:rFonts w:ascii="GWZT-EN" w:hint="eastAsia"/>
        <w:color w:val="auto"/>
      </w:rPr>
    </w:lvl>
  </w:abstractNum>
  <w:num w:numId="1" w16cid:durableId="113672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evenAndOddHeaders/>
  <w:drawingGridHorizontalSpacing w:val="308"/>
  <w:drawingGridVerticalSpacing w:val="296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diNjM0NDk3NjAxOTZjM2I1NmZkOTExMmJjY2E2N2QifQ=="/>
  </w:docVars>
  <w:rsids>
    <w:rsidRoot w:val="0FE1793A"/>
    <w:rsid w:val="00067CF5"/>
    <w:rsid w:val="005F1745"/>
    <w:rsid w:val="00673F30"/>
    <w:rsid w:val="00783298"/>
    <w:rsid w:val="00800961"/>
    <w:rsid w:val="008B3422"/>
    <w:rsid w:val="00935DA9"/>
    <w:rsid w:val="00A9572A"/>
    <w:rsid w:val="00DC57F7"/>
    <w:rsid w:val="00FA0968"/>
    <w:rsid w:val="02136CD8"/>
    <w:rsid w:val="02A757AF"/>
    <w:rsid w:val="03D40D58"/>
    <w:rsid w:val="041462BE"/>
    <w:rsid w:val="056858EB"/>
    <w:rsid w:val="05F27D2D"/>
    <w:rsid w:val="06A50054"/>
    <w:rsid w:val="06FF4708"/>
    <w:rsid w:val="072B67C2"/>
    <w:rsid w:val="076247AC"/>
    <w:rsid w:val="07CF0A92"/>
    <w:rsid w:val="081F25E1"/>
    <w:rsid w:val="08965AA3"/>
    <w:rsid w:val="08C302C2"/>
    <w:rsid w:val="08FC454D"/>
    <w:rsid w:val="0A635579"/>
    <w:rsid w:val="0A696CA3"/>
    <w:rsid w:val="0ACE4448"/>
    <w:rsid w:val="0B57692B"/>
    <w:rsid w:val="0B5F3D37"/>
    <w:rsid w:val="0BEE2322"/>
    <w:rsid w:val="0CCE7DBE"/>
    <w:rsid w:val="0E4A52A5"/>
    <w:rsid w:val="0EF44B98"/>
    <w:rsid w:val="0FC4616A"/>
    <w:rsid w:val="0FE1793A"/>
    <w:rsid w:val="0FFD75C9"/>
    <w:rsid w:val="11D413CD"/>
    <w:rsid w:val="13515442"/>
    <w:rsid w:val="14C57522"/>
    <w:rsid w:val="15357481"/>
    <w:rsid w:val="156947AC"/>
    <w:rsid w:val="156E0115"/>
    <w:rsid w:val="157D1577"/>
    <w:rsid w:val="15DC4AEB"/>
    <w:rsid w:val="15F00942"/>
    <w:rsid w:val="16B605BE"/>
    <w:rsid w:val="16EE36AF"/>
    <w:rsid w:val="17CC781A"/>
    <w:rsid w:val="17E54B40"/>
    <w:rsid w:val="18323044"/>
    <w:rsid w:val="186F4AA4"/>
    <w:rsid w:val="19AB6BF7"/>
    <w:rsid w:val="19C11524"/>
    <w:rsid w:val="19F945AB"/>
    <w:rsid w:val="1A4971D8"/>
    <w:rsid w:val="1B3006DC"/>
    <w:rsid w:val="1BD76C61"/>
    <w:rsid w:val="1C7C6848"/>
    <w:rsid w:val="1C7E55CF"/>
    <w:rsid w:val="1CC01990"/>
    <w:rsid w:val="1CCB1E4B"/>
    <w:rsid w:val="1CDA2465"/>
    <w:rsid w:val="1D3C3403"/>
    <w:rsid w:val="1D7F2BF3"/>
    <w:rsid w:val="1F21724F"/>
    <w:rsid w:val="1FFECE96"/>
    <w:rsid w:val="206372DA"/>
    <w:rsid w:val="20CF0D61"/>
    <w:rsid w:val="23110016"/>
    <w:rsid w:val="2378543C"/>
    <w:rsid w:val="23E11F56"/>
    <w:rsid w:val="240B730E"/>
    <w:rsid w:val="240D4A36"/>
    <w:rsid w:val="25452535"/>
    <w:rsid w:val="25B427E8"/>
    <w:rsid w:val="2617288D"/>
    <w:rsid w:val="27147861"/>
    <w:rsid w:val="2913316F"/>
    <w:rsid w:val="29A22F02"/>
    <w:rsid w:val="2A003631"/>
    <w:rsid w:val="2A8D1D2B"/>
    <w:rsid w:val="2B341EF0"/>
    <w:rsid w:val="2C645E65"/>
    <w:rsid w:val="2E8F63EE"/>
    <w:rsid w:val="2E931CD3"/>
    <w:rsid w:val="2F043E2F"/>
    <w:rsid w:val="2F752E78"/>
    <w:rsid w:val="2FDF45B5"/>
    <w:rsid w:val="313F7767"/>
    <w:rsid w:val="318D3859"/>
    <w:rsid w:val="327B4FBE"/>
    <w:rsid w:val="327D69E4"/>
    <w:rsid w:val="3397B8EE"/>
    <w:rsid w:val="33F00AC4"/>
    <w:rsid w:val="34335D8E"/>
    <w:rsid w:val="34D73340"/>
    <w:rsid w:val="356773AC"/>
    <w:rsid w:val="357850C8"/>
    <w:rsid w:val="36386400"/>
    <w:rsid w:val="366208C9"/>
    <w:rsid w:val="36A125AC"/>
    <w:rsid w:val="37B77B75"/>
    <w:rsid w:val="38FC020D"/>
    <w:rsid w:val="39AB70AC"/>
    <w:rsid w:val="39C452F8"/>
    <w:rsid w:val="3A7F4B06"/>
    <w:rsid w:val="3AB55CFA"/>
    <w:rsid w:val="3B29751D"/>
    <w:rsid w:val="3B4C09D6"/>
    <w:rsid w:val="3C520284"/>
    <w:rsid w:val="3C743CBC"/>
    <w:rsid w:val="3C881C2C"/>
    <w:rsid w:val="3D5414BC"/>
    <w:rsid w:val="3DB8304E"/>
    <w:rsid w:val="3DC10E17"/>
    <w:rsid w:val="3DC50166"/>
    <w:rsid w:val="3DFA2BBE"/>
    <w:rsid w:val="3EB86474"/>
    <w:rsid w:val="3F6F584D"/>
    <w:rsid w:val="3F7F9D5B"/>
    <w:rsid w:val="40071619"/>
    <w:rsid w:val="41826907"/>
    <w:rsid w:val="41E77A6F"/>
    <w:rsid w:val="42345F07"/>
    <w:rsid w:val="42794B49"/>
    <w:rsid w:val="44215F39"/>
    <w:rsid w:val="442D73A0"/>
    <w:rsid w:val="44883334"/>
    <w:rsid w:val="44AC00B9"/>
    <w:rsid w:val="4622744D"/>
    <w:rsid w:val="476F0BC1"/>
    <w:rsid w:val="479C75F5"/>
    <w:rsid w:val="47E258D1"/>
    <w:rsid w:val="4B2FB722"/>
    <w:rsid w:val="4B4B5EC8"/>
    <w:rsid w:val="4B77583B"/>
    <w:rsid w:val="4BB704B1"/>
    <w:rsid w:val="4C7C75DA"/>
    <w:rsid w:val="4D131782"/>
    <w:rsid w:val="4FA41E34"/>
    <w:rsid w:val="506449AA"/>
    <w:rsid w:val="506D4B6B"/>
    <w:rsid w:val="50B22EF2"/>
    <w:rsid w:val="50C30C0E"/>
    <w:rsid w:val="51AF2A36"/>
    <w:rsid w:val="51C82A3A"/>
    <w:rsid w:val="51FD5492"/>
    <w:rsid w:val="52654633"/>
    <w:rsid w:val="53211D72"/>
    <w:rsid w:val="53273C7B"/>
    <w:rsid w:val="537B3086"/>
    <w:rsid w:val="53AB3ED4"/>
    <w:rsid w:val="53BB08EB"/>
    <w:rsid w:val="541C548D"/>
    <w:rsid w:val="54C75926"/>
    <w:rsid w:val="54FC2087"/>
    <w:rsid w:val="554D50DF"/>
    <w:rsid w:val="55F73A99"/>
    <w:rsid w:val="572D6264"/>
    <w:rsid w:val="57981C4F"/>
    <w:rsid w:val="58140590"/>
    <w:rsid w:val="583D76FA"/>
    <w:rsid w:val="586B4D4E"/>
    <w:rsid w:val="58764423"/>
    <w:rsid w:val="58AD748A"/>
    <w:rsid w:val="59972C8B"/>
    <w:rsid w:val="5A5B3CCD"/>
    <w:rsid w:val="5BF062E2"/>
    <w:rsid w:val="5C344476"/>
    <w:rsid w:val="5C813653"/>
    <w:rsid w:val="5C883DDD"/>
    <w:rsid w:val="5CB1580F"/>
    <w:rsid w:val="5CC21EBE"/>
    <w:rsid w:val="5E340A9B"/>
    <w:rsid w:val="5F715F24"/>
    <w:rsid w:val="5F7F5326"/>
    <w:rsid w:val="5F956A3B"/>
    <w:rsid w:val="5FE274DC"/>
    <w:rsid w:val="5FF5A655"/>
    <w:rsid w:val="6061582C"/>
    <w:rsid w:val="61D66A13"/>
    <w:rsid w:val="62755297"/>
    <w:rsid w:val="629E2BD8"/>
    <w:rsid w:val="634D3C76"/>
    <w:rsid w:val="63554283"/>
    <w:rsid w:val="63FA16A1"/>
    <w:rsid w:val="650F29DD"/>
    <w:rsid w:val="65302858"/>
    <w:rsid w:val="65885B0D"/>
    <w:rsid w:val="65F64CD2"/>
    <w:rsid w:val="663B466F"/>
    <w:rsid w:val="66531D6F"/>
    <w:rsid w:val="67030962"/>
    <w:rsid w:val="67165330"/>
    <w:rsid w:val="673D57DB"/>
    <w:rsid w:val="67433876"/>
    <w:rsid w:val="67AC7A22"/>
    <w:rsid w:val="67F35C18"/>
    <w:rsid w:val="680B32BF"/>
    <w:rsid w:val="687605C0"/>
    <w:rsid w:val="688A7410"/>
    <w:rsid w:val="692C2E86"/>
    <w:rsid w:val="69BD27FC"/>
    <w:rsid w:val="69C35EB8"/>
    <w:rsid w:val="6ABB58F6"/>
    <w:rsid w:val="6B6E0095"/>
    <w:rsid w:val="6BF03B2D"/>
    <w:rsid w:val="6BFB5F69"/>
    <w:rsid w:val="6DC30922"/>
    <w:rsid w:val="6DCD9768"/>
    <w:rsid w:val="6FB6469C"/>
    <w:rsid w:val="70073847"/>
    <w:rsid w:val="714C6B88"/>
    <w:rsid w:val="73BF7973"/>
    <w:rsid w:val="748E6D46"/>
    <w:rsid w:val="74B9560C"/>
    <w:rsid w:val="763273F7"/>
    <w:rsid w:val="765331AF"/>
    <w:rsid w:val="76D05224"/>
    <w:rsid w:val="76EFC7B5"/>
    <w:rsid w:val="777F67D8"/>
    <w:rsid w:val="777FF25F"/>
    <w:rsid w:val="77F77773"/>
    <w:rsid w:val="783930A9"/>
    <w:rsid w:val="79A559B4"/>
    <w:rsid w:val="79BA69C4"/>
    <w:rsid w:val="79DFDCD9"/>
    <w:rsid w:val="7A7570F7"/>
    <w:rsid w:val="7A7FB363"/>
    <w:rsid w:val="7B0E3DF2"/>
    <w:rsid w:val="7B712812"/>
    <w:rsid w:val="7BAD6BC0"/>
    <w:rsid w:val="7BE44D4F"/>
    <w:rsid w:val="7C676684"/>
    <w:rsid w:val="7DF24E2F"/>
    <w:rsid w:val="7E0769F8"/>
    <w:rsid w:val="7F107805"/>
    <w:rsid w:val="7F45445C"/>
    <w:rsid w:val="7F6E3D4B"/>
    <w:rsid w:val="7FDD005B"/>
    <w:rsid w:val="7FFBC955"/>
    <w:rsid w:val="7FFF16F3"/>
    <w:rsid w:val="9EDF4C0D"/>
    <w:rsid w:val="AB7E5BFA"/>
    <w:rsid w:val="B3F14B8C"/>
    <w:rsid w:val="B5DF07B2"/>
    <w:rsid w:val="BCFB454E"/>
    <w:rsid w:val="BFBB231E"/>
    <w:rsid w:val="CBBC6E30"/>
    <w:rsid w:val="CFFF751C"/>
    <w:rsid w:val="D9AFB517"/>
    <w:rsid w:val="DFFB27F8"/>
    <w:rsid w:val="E6AB4F81"/>
    <w:rsid w:val="FBFF3FA6"/>
    <w:rsid w:val="FDBF0494"/>
    <w:rsid w:val="FEA3BA90"/>
    <w:rsid w:val="FEDF062E"/>
    <w:rsid w:val="FF4B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24323"/>
  <w15:docId w15:val="{2D1725E4-695D-4BD1-AC6D-CE30B41B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line number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overflowPunct w:val="0"/>
      <w:topLinePunct/>
      <w:autoSpaceDN w:val="0"/>
      <w:jc w:val="both"/>
    </w:pPr>
    <w:rPr>
      <w:rFonts w:ascii="GWZT-EN" w:eastAsia="仿宋" w:hAnsi="Times New Roman" w:hint="eastAsia"/>
      <w:spacing w:val="-6"/>
      <w:kern w:val="2"/>
      <w:sz w:val="32"/>
      <w:szCs w:val="32"/>
    </w:rPr>
  </w:style>
  <w:style w:type="paragraph" w:styleId="1">
    <w:name w:val="heading 1"/>
    <w:qFormat/>
    <w:pPr>
      <w:widowControl w:val="0"/>
      <w:overflowPunct w:val="0"/>
      <w:topLinePunct/>
      <w:jc w:val="both"/>
      <w:outlineLvl w:val="0"/>
    </w:pPr>
    <w:rPr>
      <w:rFonts w:ascii="GWZT-EN" w:eastAsia="黑体" w:hAnsi="Times New Roman"/>
      <w:kern w:val="2"/>
      <w:sz w:val="32"/>
      <w:szCs w:val="32"/>
    </w:rPr>
  </w:style>
  <w:style w:type="paragraph" w:styleId="2">
    <w:name w:val="heading 2"/>
    <w:unhideWhenUsed/>
    <w:qFormat/>
    <w:pPr>
      <w:widowControl w:val="0"/>
      <w:overflowPunct w:val="0"/>
      <w:topLinePunct/>
      <w:jc w:val="both"/>
      <w:outlineLvl w:val="1"/>
    </w:pPr>
    <w:rPr>
      <w:rFonts w:ascii="GWZT-EN" w:eastAsia="楷体" w:hAnsi="Times New Roman"/>
      <w:kern w:val="2"/>
      <w:sz w:val="32"/>
      <w:szCs w:val="32"/>
    </w:rPr>
  </w:style>
  <w:style w:type="paragraph" w:styleId="3">
    <w:name w:val="heading 3"/>
    <w:unhideWhenUsed/>
    <w:qFormat/>
    <w:pPr>
      <w:widowControl w:val="0"/>
      <w:overflowPunct w:val="0"/>
      <w:topLinePunct/>
      <w:jc w:val="both"/>
      <w:outlineLvl w:val="2"/>
    </w:pPr>
    <w:rPr>
      <w:rFonts w:ascii="GWZT-EN" w:eastAsia="仿宋" w:hAnsi="Times New Roman"/>
      <w:kern w:val="2"/>
      <w:sz w:val="32"/>
      <w:szCs w:val="32"/>
    </w:rPr>
  </w:style>
  <w:style w:type="paragraph" w:styleId="4">
    <w:name w:val="heading 4"/>
    <w:basedOn w:val="a0"/>
    <w:link w:val="40"/>
    <w:unhideWhenUsed/>
    <w:qFormat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paragraph" w:styleId="a5">
    <w:name w:val="header"/>
    <w:basedOn w:val="a0"/>
    <w:qFormat/>
    <w:pPr>
      <w:tabs>
        <w:tab w:val="center" w:pos="4153"/>
        <w:tab w:val="right" w:pos="8306"/>
      </w:tabs>
      <w:autoSpaceDE w:val="0"/>
      <w:adjustRightInd w:val="0"/>
      <w:spacing w:line="240" w:lineRule="atLeast"/>
      <w:textAlignment w:val="baseline"/>
    </w:pPr>
    <w:rPr>
      <w:rFonts w:hint="default"/>
      <w:sz w:val="20"/>
      <w:szCs w:val="20"/>
    </w:rPr>
  </w:style>
  <w:style w:type="table" w:styleId="a6">
    <w:name w:val="Table Grid"/>
    <w:basedOn w:val="a2"/>
    <w:uiPriority w:val="99"/>
    <w:unhideWhenUsed/>
    <w:qFormat/>
    <w:pPr>
      <w:widowControl w:val="0"/>
      <w:jc w:val="both"/>
    </w:pPr>
    <w:rPr>
      <w:rFonts w:ascii="GWZT-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qFormat/>
    <w:rPr>
      <w:rFonts w:ascii="Times New Roman" w:eastAsia="宋体" w:hAnsi="Times New Roman" w:cs="Times New Roman"/>
    </w:rPr>
  </w:style>
  <w:style w:type="character" w:styleId="a8">
    <w:name w:val="line number"/>
    <w:qFormat/>
    <w:rPr>
      <w:rFonts w:ascii="Times New Roman" w:eastAsia="宋体" w:hAnsi="Times New Roman" w:cs="Times New Roman"/>
    </w:rPr>
  </w:style>
  <w:style w:type="paragraph" w:customStyle="1" w:styleId="a">
    <w:name w:val="居中"/>
    <w:basedOn w:val="a0"/>
    <w:qFormat/>
    <w:pPr>
      <w:numPr>
        <w:numId w:val="1"/>
      </w:numPr>
      <w:spacing w:line="240" w:lineRule="atLeast"/>
    </w:pPr>
    <w:rPr>
      <w:rFonts w:hint="default"/>
      <w:szCs w:val="20"/>
    </w:rPr>
  </w:style>
  <w:style w:type="character" w:customStyle="1" w:styleId="40">
    <w:name w:val="标题 4 字符"/>
    <w:link w:val="4"/>
    <w:uiPriority w:val="9"/>
    <w:qFormat/>
    <w:rPr>
      <w:rFonts w:ascii="GWZT-EN" w:eastAsia="仿宋" w:hAnsi="Times New Roman" w:cs="Times New Roman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AppData\Roaming\kingsoft\wps\addons\pool\win-i386\kwpsofficial_3.1.0.18332\mui\zh_CN\templates\GB9704_electronic_document_templates\chapter_5_single_decision_issued_stamp_(downstream)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chapter_5_single_decision_issued_stamp_(downstream).wpt</Template>
  <TotalTime>0</TotalTime>
  <Pages>3</Pages>
  <Words>156</Words>
  <Characters>182</Characters>
  <Application>Microsoft Office Word</Application>
  <DocSecurity>0</DocSecurity>
  <Lines>60</Lines>
  <Paragraphs>48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额呵呵</dc:creator>
  <cp:lastModifiedBy>zhineng qifeng</cp:lastModifiedBy>
  <cp:revision>2</cp:revision>
  <dcterms:created xsi:type="dcterms:W3CDTF">2026-01-14T03:19:00Z</dcterms:created>
  <dcterms:modified xsi:type="dcterms:W3CDTF">2026-04-08T02:16:00Z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82F5C13353F849B0B7F0E0FBE3789493_11</vt:lpwstr>
  </property>
  <property fmtid="{D5CDD505-2E9C-101B-9397-08002B2CF9AE}" pid="4" name="KSOTemplateDocerSaveRecord">
    <vt:lpwstr>eyJoZGlkIjoiMzI3Mjg1NmEwNGMwNDUzOTY2ODZhZTU3MDJhNGRmMDIiLCJ1c2VySWQiOiI1MDI2Nzg0MzIifQ==</vt:lpwstr>
  </property>
</Properties>
</file>